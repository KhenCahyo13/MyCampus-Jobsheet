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E6963" w14:textId="63101771" w:rsidR="00250CBC" w:rsidRPr="004A5579" w:rsidRDefault="00CB4548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ADVANCED WEB PROGRAMMING</w:t>
      </w:r>
    </w:p>
    <w:p w14:paraId="02EDC67F" w14:textId="53B82E24" w:rsidR="00250CBC" w:rsidRPr="004A5579" w:rsidRDefault="00CB4548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AJAX FORM</w:t>
      </w:r>
    </w:p>
    <w:p w14:paraId="76E4AD3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DD5B78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AED93D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74CD5D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823BDF" wp14:editId="673FB5B9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72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5B6B0E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CAD9EE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BB5EFF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4DC3ADB9" w14:textId="77777777" w:rsidR="00250CBC" w:rsidRPr="00CB4548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CB4548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66EC67A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165041A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1FF3D6C0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53DADCA4" w14:textId="77777777" w:rsidR="00F95EF3" w:rsidRDefault="00F95EF3" w:rsidP="00F95EF3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F95EF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522AF8" w14:textId="1291F3F1" w:rsidR="00B02D52" w:rsidRDefault="005821A7" w:rsidP="00F95EF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821A7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PRACTICUM 1 – CREATE USER AJAX</w:t>
      </w:r>
    </w:p>
    <w:p w14:paraId="203923BF" w14:textId="0518BE9D" w:rsidR="00015647" w:rsidRDefault="00015647" w:rsidP="000156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15647">
        <w:rPr>
          <w:rFonts w:ascii="Times New Roman" w:hAnsi="Times New Roman" w:cs="Times New Roman"/>
          <w:b/>
          <w:bCs/>
          <w:color w:val="000000" w:themeColor="text1"/>
        </w:rPr>
        <w:t>Table</w:t>
      </w:r>
    </w:p>
    <w:p w14:paraId="775E1ACD" w14:textId="5B719A2C" w:rsidR="00015647" w:rsidRPr="00015647" w:rsidRDefault="00174358" w:rsidP="0001564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034713D" wp14:editId="1F768982">
            <wp:extent cx="4292867" cy="2572968"/>
            <wp:effectExtent l="12700" t="12700" r="12700" b="18415"/>
            <wp:docPr id="122376861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8619" name="Picture 10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44" cy="2581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1FCDE" w14:textId="2669B194" w:rsidR="005821A7" w:rsidRDefault="00CB75E8" w:rsidP="00CB75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B75E8">
        <w:rPr>
          <w:rFonts w:ascii="Times New Roman" w:hAnsi="Times New Roman" w:cs="Times New Roman"/>
          <w:b/>
          <w:bCs/>
          <w:color w:val="000000" w:themeColor="text1"/>
        </w:rPr>
        <w:t>Form</w:t>
      </w:r>
    </w:p>
    <w:p w14:paraId="04E6CA44" w14:textId="6B7AA133" w:rsidR="00CB75E8" w:rsidRDefault="00CB75E8" w:rsidP="00CB75E8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A871870" wp14:editId="36658558">
            <wp:extent cx="2864990" cy="2050181"/>
            <wp:effectExtent l="12700" t="12700" r="18415" b="7620"/>
            <wp:docPr id="1843293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364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571" cy="2093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2EBDA" w14:textId="7F4A619F" w:rsidR="00CB75E8" w:rsidRDefault="00CB75E8" w:rsidP="00CB75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proofErr w:type="spellStart"/>
      <w:r w:rsidR="00EE39D9">
        <w:rPr>
          <w:rFonts w:ascii="Times New Roman" w:hAnsi="Times New Roman" w:cs="Times New Roman"/>
          <w:b/>
          <w:bCs/>
          <w:color w:val="000000" w:themeColor="text1"/>
        </w:rPr>
        <w:t>JQuery</w:t>
      </w:r>
      <w:proofErr w:type="spellEnd"/>
      <w:r w:rsidR="00EE39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Validation</w:t>
      </w:r>
    </w:p>
    <w:p w14:paraId="4227620F" w14:textId="7A636CE2" w:rsidR="00EE39D9" w:rsidRDefault="003B62D9" w:rsidP="00EE39D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35504A6" wp14:editId="33DDB462">
            <wp:extent cx="2859684" cy="2213811"/>
            <wp:effectExtent l="12700" t="12700" r="10795" b="8890"/>
            <wp:docPr id="11730018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1821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146" cy="223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B8442" w14:textId="46428D6E" w:rsidR="00EE39D9" w:rsidRDefault="000F2992" w:rsidP="00CB75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Create Results</w:t>
      </w:r>
    </w:p>
    <w:p w14:paraId="4D892EA1" w14:textId="6E0158AE" w:rsidR="000F2992" w:rsidRDefault="00B60DA2" w:rsidP="00B60DA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174F874" wp14:editId="3AD5B778">
            <wp:extent cx="2902367" cy="1876926"/>
            <wp:effectExtent l="12700" t="12700" r="6350" b="15875"/>
            <wp:docPr id="47306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5534" name="Picture 473065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399" cy="1898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82C01" w14:textId="77777777" w:rsidR="00B60DA2" w:rsidRDefault="00B60DA2" w:rsidP="00B60DA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60DA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9AAFB90" w14:textId="284E77C9" w:rsidR="00B60DA2" w:rsidRDefault="00B60DA2" w:rsidP="00B60DA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821A7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PRACTICUM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5821A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UPDATE</w:t>
      </w:r>
      <w:r w:rsidRPr="005821A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USER AJAX</w:t>
      </w:r>
    </w:p>
    <w:p w14:paraId="35D9DE90" w14:textId="31A985D1" w:rsidR="00B60DA2" w:rsidRDefault="00E54F30" w:rsidP="00E54F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Form</w:t>
      </w:r>
    </w:p>
    <w:p w14:paraId="41308B1A" w14:textId="03FB9FF4" w:rsidR="00E54F30" w:rsidRDefault="005D0BCE" w:rsidP="00E54F30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7341533" wp14:editId="01A1F51D">
            <wp:extent cx="3087015" cy="2088682"/>
            <wp:effectExtent l="12700" t="12700" r="12065" b="6985"/>
            <wp:docPr id="204440006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00065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131" cy="2098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C36AA" w14:textId="6BE5A15E" w:rsidR="00E54F30" w:rsidRDefault="00E54F30" w:rsidP="00E54F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Form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JQuery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Validation</w:t>
      </w:r>
    </w:p>
    <w:p w14:paraId="249726F9" w14:textId="4B1F7827" w:rsidR="00E54F30" w:rsidRDefault="00401DE7" w:rsidP="00E54F30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151412B" wp14:editId="1EC5EA1C">
            <wp:extent cx="3077409" cy="2271562"/>
            <wp:effectExtent l="12700" t="12700" r="8890" b="14605"/>
            <wp:docPr id="105917210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2108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962" cy="228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A2334" w14:textId="7412369D" w:rsidR="00E54F30" w:rsidRDefault="00E54F30" w:rsidP="00E54F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Update Results</w:t>
      </w:r>
    </w:p>
    <w:p w14:paraId="1BC4F6C8" w14:textId="1459FE1E" w:rsidR="00F075E1" w:rsidRDefault="00F075E1" w:rsidP="00F075E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B7672D4" wp14:editId="4F313FB1">
            <wp:extent cx="3115129" cy="2069431"/>
            <wp:effectExtent l="12700" t="12700" r="9525" b="13970"/>
            <wp:docPr id="75066885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8850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591" cy="2086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E9493" w14:textId="77777777" w:rsidR="00D22C5F" w:rsidRDefault="00D22C5F" w:rsidP="00D22C5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D22C5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52669A" w14:textId="68F726A9" w:rsidR="00D22C5F" w:rsidRDefault="00A2376E" w:rsidP="00D22C5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2376E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PRACTICUM 3 – DELETE USER AJAX</w:t>
      </w:r>
    </w:p>
    <w:p w14:paraId="5EEAD0E3" w14:textId="3DA74935" w:rsidR="00A2376E" w:rsidRPr="00594F7F" w:rsidRDefault="00594F7F" w:rsidP="00594F7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Action Confirmation</w:t>
      </w:r>
    </w:p>
    <w:p w14:paraId="14284AEA" w14:textId="646C643C" w:rsidR="00594F7F" w:rsidRPr="00594F7F" w:rsidRDefault="00592907" w:rsidP="00594F7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D4E4483" wp14:editId="5026D17B">
            <wp:extent cx="3763478" cy="2443848"/>
            <wp:effectExtent l="12700" t="12700" r="8890" b="7620"/>
            <wp:docPr id="152643633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6335" name="Picture 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265" cy="2461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D35E0" w14:textId="772F6F0E" w:rsidR="00594F7F" w:rsidRPr="00750BD7" w:rsidRDefault="00594F7F" w:rsidP="00594F7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Delete Results</w:t>
      </w:r>
    </w:p>
    <w:p w14:paraId="5E1A3B2A" w14:textId="714DB742" w:rsidR="00750BD7" w:rsidRDefault="0066201F" w:rsidP="00750BD7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D7C4614" wp14:editId="0B41ABDB">
            <wp:extent cx="3775710" cy="2433639"/>
            <wp:effectExtent l="0" t="0" r="0" b="5080"/>
            <wp:docPr id="153706530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5304" name="Picture 8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24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EDB" w14:textId="77777777" w:rsidR="00152A12" w:rsidRDefault="00152A12" w:rsidP="00152A12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152A1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CADE39" w14:textId="2442D022" w:rsidR="00152A12" w:rsidRDefault="00152A12" w:rsidP="00152A1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152A12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PRACTICUM 4 – DETAILS USER AJAX</w:t>
      </w:r>
    </w:p>
    <w:p w14:paraId="10F8A39F" w14:textId="2CC43D43" w:rsidR="00152A12" w:rsidRDefault="00452B23" w:rsidP="00452B2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52B23">
        <w:rPr>
          <w:rFonts w:ascii="Times New Roman" w:hAnsi="Times New Roman" w:cs="Times New Roman"/>
          <w:b/>
          <w:bCs/>
          <w:color w:val="000000" w:themeColor="text1"/>
        </w:rPr>
        <w:t>Details Results</w:t>
      </w:r>
    </w:p>
    <w:p w14:paraId="0C4D7757" w14:textId="2568945D" w:rsidR="00452B23" w:rsidRDefault="00D87A67" w:rsidP="00452B23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8107400" wp14:editId="31B15E43">
            <wp:extent cx="4559300" cy="1987387"/>
            <wp:effectExtent l="12700" t="12700" r="12700" b="6985"/>
            <wp:docPr id="95452816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8166" name="Picture 9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047" cy="1996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8C737" w14:textId="77777777" w:rsidR="00E25E46" w:rsidRDefault="00E25E46" w:rsidP="0017435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E25E4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60922B" w14:textId="1DF085C2" w:rsidR="00174358" w:rsidRDefault="00E25E46" w:rsidP="0017435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ASSIGNMENT </w:t>
      </w:r>
      <w:r w:rsidR="00F20C6D">
        <w:rPr>
          <w:rFonts w:ascii="Times New Roman" w:hAnsi="Times New Roman" w:cs="Times New Roman"/>
          <w:b/>
          <w:bCs/>
          <w:color w:val="000000" w:themeColor="text1"/>
        </w:rPr>
        <w:t>(User Levels)</w:t>
      </w:r>
    </w:p>
    <w:p w14:paraId="7E4EA1A9" w14:textId="026233AF" w:rsidR="00F20C6D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</w:t>
      </w:r>
    </w:p>
    <w:p w14:paraId="083A5961" w14:textId="70BEBC89" w:rsidR="00260659" w:rsidRDefault="00260659" w:rsidP="0026065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53CE33" wp14:editId="4D7E3236">
            <wp:extent cx="5356161" cy="2066357"/>
            <wp:effectExtent l="12700" t="12700" r="16510" b="16510"/>
            <wp:docPr id="515765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5970" name="Picture 5157659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521" cy="208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67978" w14:textId="7882D31E" w:rsidR="00260659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Create Form</w:t>
      </w:r>
    </w:p>
    <w:p w14:paraId="648E24A8" w14:textId="5E9A7CF7" w:rsidR="00260659" w:rsidRDefault="00260659" w:rsidP="0026065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7B8F3FC" wp14:editId="2D767B0B">
            <wp:extent cx="4096753" cy="2152984"/>
            <wp:effectExtent l="12700" t="12700" r="18415" b="19050"/>
            <wp:docPr id="198866278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2786" name="Picture 1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425" cy="2184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34F718" w14:textId="2FACBC3F" w:rsidR="00260659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Details</w:t>
      </w:r>
    </w:p>
    <w:p w14:paraId="60072D4C" w14:textId="507F4F54" w:rsidR="00260659" w:rsidRDefault="00260659" w:rsidP="0026065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F132B73" wp14:editId="5BBA8B89">
            <wp:extent cx="4877592" cy="1671722"/>
            <wp:effectExtent l="12700" t="12700" r="12065" b="17780"/>
            <wp:docPr id="294860517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0517" name="Picture 13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819" cy="1688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7DB24" w14:textId="77777777" w:rsidR="00260659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26065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7DE5AB" w14:textId="70B1AF7A" w:rsidR="00260659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Update Form</w:t>
      </w:r>
    </w:p>
    <w:p w14:paraId="438B88F5" w14:textId="5BB24612" w:rsidR="00260659" w:rsidRDefault="00260659" w:rsidP="0026065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13704B7" wp14:editId="6C2047FC">
            <wp:extent cx="3083083" cy="1607419"/>
            <wp:effectExtent l="12700" t="12700" r="15875" b="18415"/>
            <wp:docPr id="86136603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6030" name="Picture 14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887" cy="1635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E6F1D" w14:textId="77DBC046" w:rsidR="00260659" w:rsidRPr="00260659" w:rsidRDefault="00260659" w:rsidP="002606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Delete Action</w:t>
      </w:r>
    </w:p>
    <w:p w14:paraId="20DE2A51" w14:textId="4DA6E157" w:rsidR="00567FC5" w:rsidRDefault="00260659" w:rsidP="00567FC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61F9FD9" wp14:editId="57DA489B">
            <wp:extent cx="3715351" cy="2438001"/>
            <wp:effectExtent l="12700" t="12700" r="19050" b="13335"/>
            <wp:docPr id="1442985456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5456" name="Picture 15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926" cy="2450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28DE3" w14:textId="77777777" w:rsidR="00260659" w:rsidRDefault="00260659" w:rsidP="0026065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26065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3041D4C" w14:textId="2757A20F" w:rsidR="00260659" w:rsidRDefault="009C675B" w:rsidP="0026065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ASSIGNMENT (</w:t>
      </w:r>
      <w:r>
        <w:rPr>
          <w:rFonts w:ascii="Times New Roman" w:hAnsi="Times New Roman" w:cs="Times New Roman"/>
          <w:b/>
          <w:bCs/>
          <w:color w:val="000000" w:themeColor="text1"/>
        </w:rPr>
        <w:t>Categories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08FDC9E" w14:textId="4549BB05" w:rsidR="009C675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</w:t>
      </w:r>
    </w:p>
    <w:p w14:paraId="0EACF299" w14:textId="2B02A84A" w:rsidR="000B430B" w:rsidRDefault="000B430B" w:rsidP="000B430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FFEDDE7" wp14:editId="1C6AEFCC">
            <wp:extent cx="5482450" cy="2868328"/>
            <wp:effectExtent l="12700" t="12700" r="17145" b="14605"/>
            <wp:docPr id="102336618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6186" name="Picture 16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881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32EC7" w14:textId="7B3E202A" w:rsidR="000B430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Create Form</w:t>
      </w:r>
    </w:p>
    <w:p w14:paraId="22128AC6" w14:textId="2D8EFBFA" w:rsidR="000B430B" w:rsidRDefault="000B430B" w:rsidP="000B430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165674E" wp14:editId="62561B87">
            <wp:extent cx="4129238" cy="2173144"/>
            <wp:effectExtent l="12700" t="12700" r="11430" b="11430"/>
            <wp:docPr id="2200681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8157" name="Picture 17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25" cy="2178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A3068" w14:textId="3D5BACE7" w:rsidR="000B430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Details</w:t>
      </w:r>
    </w:p>
    <w:p w14:paraId="366CC69F" w14:textId="2E0A90F4" w:rsidR="000B430B" w:rsidRDefault="000B430B" w:rsidP="000B430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6679C35" wp14:editId="6583F55E">
            <wp:extent cx="4417995" cy="1547714"/>
            <wp:effectExtent l="12700" t="12700" r="14605" b="14605"/>
            <wp:docPr id="85614289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2897" name="Picture 18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008" cy="1550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9079F" w14:textId="77777777" w:rsidR="000B430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0B43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10A4F5" w14:textId="39DE8DE9" w:rsidR="000B430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Update Form</w:t>
      </w:r>
    </w:p>
    <w:p w14:paraId="2AF63089" w14:textId="34F37B8A" w:rsidR="000F3D6F" w:rsidRDefault="000F3D6F" w:rsidP="000F3D6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BD72031" wp14:editId="41B9AE0B">
            <wp:extent cx="4745254" cy="2502412"/>
            <wp:effectExtent l="12700" t="12700" r="17780" b="12700"/>
            <wp:docPr id="83662864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8647" name="Picture 19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327" cy="2511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BFBC0" w14:textId="5D685582" w:rsidR="000B430B" w:rsidRDefault="000B430B" w:rsidP="000B4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Delete Action</w:t>
      </w:r>
    </w:p>
    <w:p w14:paraId="1A2E5189" w14:textId="15D5B663" w:rsidR="000F3D6F" w:rsidRDefault="000F3D6F" w:rsidP="000F3D6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2C2B048" wp14:editId="53B5255F">
            <wp:extent cx="4437246" cy="2846759"/>
            <wp:effectExtent l="12700" t="12700" r="8255" b="10795"/>
            <wp:docPr id="70842701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2701" name="Picture 20" descr="A screenshot of a computer scree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917" cy="2859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AAF66" w14:textId="77777777" w:rsidR="00BC1459" w:rsidRDefault="00BC1459" w:rsidP="00BC145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C145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C7EE6E" w14:textId="5C12C9ED" w:rsidR="00BC1459" w:rsidRDefault="00BC1459" w:rsidP="00BC145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ASSIGNMENT (</w:t>
      </w:r>
      <w:r>
        <w:rPr>
          <w:rFonts w:ascii="Times New Roman" w:hAnsi="Times New Roman" w:cs="Times New Roman"/>
          <w:b/>
          <w:bCs/>
          <w:color w:val="000000" w:themeColor="text1"/>
        </w:rPr>
        <w:t>Stocks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B1F9290" w14:textId="6BD568D1" w:rsidR="00BC1459" w:rsidRDefault="00D95705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</w:t>
      </w:r>
    </w:p>
    <w:p w14:paraId="0918EF49" w14:textId="3BDB1E62" w:rsidR="00D95705" w:rsidRDefault="00F245D5" w:rsidP="00D9570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296074" wp14:editId="1C7B3530">
            <wp:extent cx="5943600" cy="1964055"/>
            <wp:effectExtent l="12700" t="12700" r="12700" b="17145"/>
            <wp:docPr id="1482405159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5159" name="Picture 21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5B727" w14:textId="1FEDCB59" w:rsidR="00D95705" w:rsidRDefault="00D95705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Create Form</w:t>
      </w:r>
    </w:p>
    <w:p w14:paraId="573EBA3A" w14:textId="65FB4BB7" w:rsidR="00F245D5" w:rsidRDefault="009154BC" w:rsidP="00F245D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494A430" wp14:editId="116FAEFF">
            <wp:extent cx="4668252" cy="2525644"/>
            <wp:effectExtent l="12700" t="12700" r="18415" b="14605"/>
            <wp:docPr id="200909006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90062" name="Picture 2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384" cy="2532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27698" w14:textId="12914DEE" w:rsidR="00D95705" w:rsidRDefault="00D95705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Details</w:t>
      </w:r>
    </w:p>
    <w:p w14:paraId="030FB797" w14:textId="3D15A15E" w:rsidR="009154BC" w:rsidRDefault="009154BC" w:rsidP="009154B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1DC6D82" wp14:editId="5BC6A64B">
            <wp:extent cx="4947385" cy="2033925"/>
            <wp:effectExtent l="12700" t="12700" r="18415" b="10795"/>
            <wp:docPr id="47786272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2724" name="Picture 23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762" cy="203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682D4" w14:textId="77777777" w:rsidR="009154BC" w:rsidRDefault="009154BC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9154B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F7C16D" w14:textId="360196C0" w:rsidR="00D95705" w:rsidRDefault="00D95705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Update Form</w:t>
      </w:r>
    </w:p>
    <w:p w14:paraId="1CA15D73" w14:textId="69CD991D" w:rsidR="00B43B03" w:rsidRDefault="00B43B03" w:rsidP="00B43B03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F77DFF4" wp14:editId="440EB138">
            <wp:extent cx="4658627" cy="2506501"/>
            <wp:effectExtent l="12700" t="12700" r="15240" b="8255"/>
            <wp:docPr id="127803083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0834" name="Picture 24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155" cy="2508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7DD6A" w14:textId="2C0AF285" w:rsidR="00D95705" w:rsidRDefault="00D95705" w:rsidP="00D957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Delete Actions</w:t>
      </w:r>
    </w:p>
    <w:p w14:paraId="7066398B" w14:textId="3C3015E5" w:rsidR="00B43B03" w:rsidRDefault="00B43B03" w:rsidP="00B43B03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BC4BEC5" wp14:editId="03BEC39A">
            <wp:extent cx="5005136" cy="3319111"/>
            <wp:effectExtent l="12700" t="12700" r="11430" b="8890"/>
            <wp:docPr id="17898643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64378" name="Picture 17898643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73" cy="3327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A55A8" w14:textId="77777777" w:rsidR="008150B5" w:rsidRDefault="008150B5" w:rsidP="008150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150B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1DF4E5C" w14:textId="18E21912" w:rsidR="008150B5" w:rsidRDefault="008150B5" w:rsidP="008150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ASSIGNMENT (</w:t>
      </w:r>
      <w:r>
        <w:rPr>
          <w:rFonts w:ascii="Times New Roman" w:hAnsi="Times New Roman" w:cs="Times New Roman"/>
          <w:b/>
          <w:bCs/>
          <w:color w:val="000000" w:themeColor="text1"/>
        </w:rPr>
        <w:t>Items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9FFC95E" w14:textId="35ECD202" w:rsidR="008150B5" w:rsidRDefault="003D6852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</w:t>
      </w:r>
    </w:p>
    <w:p w14:paraId="4B60470C" w14:textId="306B0316" w:rsidR="003D6852" w:rsidRDefault="0046515C" w:rsidP="003D685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46229BA" wp14:editId="52974981">
            <wp:extent cx="4148377" cy="1941228"/>
            <wp:effectExtent l="12700" t="12700" r="17780" b="14605"/>
            <wp:docPr id="1067139960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9960" name="Picture 26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993" cy="1956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4BABD" w14:textId="64DF4D11" w:rsidR="003D6852" w:rsidRDefault="003D6852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Create Form</w:t>
      </w:r>
    </w:p>
    <w:p w14:paraId="652AAAA9" w14:textId="4E26C029" w:rsidR="00C30984" w:rsidRDefault="00D61AB5" w:rsidP="00C3098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FA6B4B2" wp14:editId="7896F739">
            <wp:extent cx="3300475" cy="2723950"/>
            <wp:effectExtent l="0" t="0" r="1905" b="0"/>
            <wp:docPr id="1172164645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4645" name="Picture 27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444" cy="27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DD92" w14:textId="7864CC0F" w:rsidR="003D6852" w:rsidRDefault="003D6852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Details</w:t>
      </w:r>
    </w:p>
    <w:p w14:paraId="5C5DB277" w14:textId="75D6EBEE" w:rsidR="003B3ACE" w:rsidRDefault="00BC2270" w:rsidP="003B3AC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1260910" wp14:editId="417F846D">
            <wp:extent cx="4008985" cy="1934678"/>
            <wp:effectExtent l="12700" t="12700" r="17145" b="8890"/>
            <wp:docPr id="1442222000" name="Picture 2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2000" name="Picture 28" descr="A screenshot of a phone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55" cy="1940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7AE8A" w14:textId="77777777" w:rsidR="00BC2270" w:rsidRDefault="00BC2270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C227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8039043" w14:textId="07369F85" w:rsidR="003D6852" w:rsidRDefault="003D6852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Update Form</w:t>
      </w:r>
    </w:p>
    <w:p w14:paraId="6A23301B" w14:textId="0B7031BE" w:rsidR="00AD2430" w:rsidRDefault="00A52628" w:rsidP="00AD2430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A30F78C" wp14:editId="2617C5EA">
            <wp:extent cx="3724976" cy="3046441"/>
            <wp:effectExtent l="12700" t="12700" r="8890" b="14605"/>
            <wp:docPr id="1685913591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3591" name="Picture 29" descr="A screenshot of a computer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940" cy="3058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7F90C" w14:textId="7715D2CF" w:rsidR="003D6852" w:rsidRDefault="003D6852" w:rsidP="003D685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Delete Action</w:t>
      </w:r>
    </w:p>
    <w:p w14:paraId="2C113010" w14:textId="25729514" w:rsidR="00966269" w:rsidRPr="003D6852" w:rsidRDefault="00A52628" w:rsidP="0096626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7CDD551" wp14:editId="5ECE296B">
            <wp:extent cx="3850105" cy="2392330"/>
            <wp:effectExtent l="0" t="0" r="0" b="0"/>
            <wp:docPr id="1362504647" name="Picture 3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4647" name="Picture 30" descr="A screenshot of a computer screen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412" cy="24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269" w:rsidRPr="003D68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15A50"/>
    <w:multiLevelType w:val="hybridMultilevel"/>
    <w:tmpl w:val="8336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91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48"/>
    <w:rsid w:val="00015647"/>
    <w:rsid w:val="000B430B"/>
    <w:rsid w:val="000F2992"/>
    <w:rsid w:val="000F3D6F"/>
    <w:rsid w:val="00152A12"/>
    <w:rsid w:val="00174358"/>
    <w:rsid w:val="00250CBC"/>
    <w:rsid w:val="00260659"/>
    <w:rsid w:val="003B3ACE"/>
    <w:rsid w:val="003B62D9"/>
    <w:rsid w:val="003D6852"/>
    <w:rsid w:val="00401DE7"/>
    <w:rsid w:val="00452B23"/>
    <w:rsid w:val="0046515C"/>
    <w:rsid w:val="004D125B"/>
    <w:rsid w:val="00567FC5"/>
    <w:rsid w:val="005821A7"/>
    <w:rsid w:val="00592907"/>
    <w:rsid w:val="00594F7F"/>
    <w:rsid w:val="005D0BCE"/>
    <w:rsid w:val="0066201F"/>
    <w:rsid w:val="00750BD7"/>
    <w:rsid w:val="00797443"/>
    <w:rsid w:val="008150B5"/>
    <w:rsid w:val="009154BC"/>
    <w:rsid w:val="00966269"/>
    <w:rsid w:val="009C675B"/>
    <w:rsid w:val="00A2376E"/>
    <w:rsid w:val="00A52628"/>
    <w:rsid w:val="00AD2430"/>
    <w:rsid w:val="00AD3167"/>
    <w:rsid w:val="00B02D52"/>
    <w:rsid w:val="00B43B03"/>
    <w:rsid w:val="00B60DA2"/>
    <w:rsid w:val="00BC1459"/>
    <w:rsid w:val="00BC2270"/>
    <w:rsid w:val="00C30984"/>
    <w:rsid w:val="00C509A8"/>
    <w:rsid w:val="00CB4548"/>
    <w:rsid w:val="00CB75E8"/>
    <w:rsid w:val="00D22C5F"/>
    <w:rsid w:val="00D61AB5"/>
    <w:rsid w:val="00D87A67"/>
    <w:rsid w:val="00D95705"/>
    <w:rsid w:val="00E25E46"/>
    <w:rsid w:val="00E54F30"/>
    <w:rsid w:val="00EE06CE"/>
    <w:rsid w:val="00EE39D9"/>
    <w:rsid w:val="00F075E1"/>
    <w:rsid w:val="00F20C6D"/>
    <w:rsid w:val="00F245D5"/>
    <w:rsid w:val="00F95EF3"/>
    <w:rsid w:val="00FB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0FE3ED"/>
  <w15:chartTrackingRefBased/>
  <w15:docId w15:val="{308BC64D-0739-9548-A5FE-F0B217D3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12</TotalTime>
  <Pages>14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47</cp:revision>
  <dcterms:created xsi:type="dcterms:W3CDTF">2025-03-20T02:53:00Z</dcterms:created>
  <dcterms:modified xsi:type="dcterms:W3CDTF">2025-03-20T03:41:00Z</dcterms:modified>
</cp:coreProperties>
</file>