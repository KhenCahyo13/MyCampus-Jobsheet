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50CBC" w:rsidRPr="004A5579" w:rsidRDefault="00E60F0A" w:rsidP="00250CBC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ADVANCED WEB PROGRAMMING</w:t>
      </w:r>
    </w:p>
    <w:p w:rsidR="00250CBC" w:rsidRPr="004A5579" w:rsidRDefault="00E60F0A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API (APPLICATION PROGRAMMING INTERFACE)</w:t>
      </w:r>
    </w:p>
    <w:p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  <w:r w:rsidRPr="004A5579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0E7B3A0" wp14:editId="5D757D7F">
            <wp:extent cx="3016469" cy="3016469"/>
            <wp:effectExtent l="0" t="0" r="6350" b="6350"/>
            <wp:docPr id="893256156" name="Picture 1" descr="A logo of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256156" name="Picture 1" descr="A logo of a building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1363" cy="303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4A5579">
        <w:rPr>
          <w:rFonts w:ascii="Times New Roman" w:hAnsi="Times New Roman" w:cs="Times New Roman"/>
          <w:b/>
          <w:bCs/>
          <w:lang w:val="en-US"/>
        </w:rPr>
        <w:t>KHEN MUHAMMAD CAHYO</w:t>
      </w:r>
    </w:p>
    <w:p w:rsidR="00250CBC" w:rsidRPr="00A70150" w:rsidRDefault="00250CBC" w:rsidP="00250CBC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hyperlink r:id="rId8" w:history="1">
        <w:r w:rsidRPr="00A70150">
          <w:rPr>
            <w:rStyle w:val="Hyperlink"/>
            <w:rFonts w:ascii="Times New Roman" w:hAnsi="Times New Roman" w:cs="Times New Roman"/>
            <w:b/>
            <w:bCs/>
            <w:color w:val="000000" w:themeColor="text1"/>
            <w:u w:val="none"/>
            <w:shd w:val="clear" w:color="auto" w:fill="FFFFFF"/>
          </w:rPr>
          <w:t>244107023002</w:t>
        </w:r>
      </w:hyperlink>
    </w:p>
    <w:p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4A5579">
        <w:rPr>
          <w:rFonts w:ascii="Times New Roman" w:hAnsi="Times New Roman" w:cs="Times New Roman"/>
          <w:b/>
          <w:bCs/>
          <w:color w:val="000000" w:themeColor="text1"/>
        </w:rPr>
        <w:t>TI-2I</w:t>
      </w:r>
    </w:p>
    <w:p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4A5579">
        <w:rPr>
          <w:rFonts w:ascii="Times New Roman" w:hAnsi="Times New Roman" w:cs="Times New Roman"/>
          <w:b/>
          <w:bCs/>
          <w:color w:val="000000" w:themeColor="text1"/>
        </w:rPr>
        <w:t>STATE POLYTECHNIC OF MALANG</w:t>
      </w:r>
    </w:p>
    <w:p w:rsidR="00250CBC" w:rsidRDefault="00250CBC" w:rsidP="00250CBC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4A5579">
        <w:rPr>
          <w:rFonts w:ascii="Times New Roman" w:hAnsi="Times New Roman" w:cs="Times New Roman"/>
          <w:b/>
          <w:bCs/>
          <w:color w:val="000000" w:themeColor="text1"/>
        </w:rPr>
        <w:t>INFORMATION TECHNOLOGY DEPARTMENT</w:t>
      </w:r>
    </w:p>
    <w:p w:rsidR="002F2503" w:rsidRDefault="002F2503" w:rsidP="002F2503">
      <w:pPr>
        <w:spacing w:line="360" w:lineRule="auto"/>
        <w:rPr>
          <w:rFonts w:ascii="Times New Roman" w:hAnsi="Times New Roman" w:cs="Times New Roman"/>
          <w:color w:val="000000" w:themeColor="text1"/>
        </w:rPr>
        <w:sectPr w:rsidR="002F2503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712872" w:rsidRDefault="00712872" w:rsidP="002F2503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>
        <w:rPr>
          <w:rFonts w:ascii="Times New Roman" w:hAnsi="Times New Roman" w:cs="Times New Roman"/>
          <w:b/>
          <w:bCs/>
          <w:color w:val="000000" w:themeColor="text1"/>
          <w:u w:val="single"/>
        </w:rPr>
        <w:lastRenderedPageBreak/>
        <w:t>RESOURCES</w:t>
      </w:r>
    </w:p>
    <w:p w:rsidR="00712872" w:rsidRDefault="00712872" w:rsidP="0071287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712872">
        <w:rPr>
          <w:rFonts w:ascii="Times New Roman" w:hAnsi="Times New Roman" w:cs="Times New Roman"/>
          <w:b/>
          <w:bCs/>
          <w:color w:val="000000" w:themeColor="text1"/>
        </w:rPr>
        <w:t>Postman</w:t>
      </w:r>
    </w:p>
    <w:p w:rsidR="00712872" w:rsidRDefault="00712872" w:rsidP="00712872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>
            <wp:extent cx="1441964" cy="2941607"/>
            <wp:effectExtent l="0" t="0" r="6350" b="5080"/>
            <wp:docPr id="135831346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313467" name="Picture 135831346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0701" cy="2959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>
            <wp:extent cx="2934836" cy="2924354"/>
            <wp:effectExtent l="0" t="0" r="0" b="0"/>
            <wp:docPr id="121597464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974647" name="Picture 121597464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4620" cy="294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872" w:rsidRDefault="00712872" w:rsidP="002F2503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Routes</w:t>
      </w:r>
    </w:p>
    <w:p w:rsidR="00712872" w:rsidRDefault="005F134A" w:rsidP="00712872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>
            <wp:extent cx="4513043" cy="1742536"/>
            <wp:effectExtent l="0" t="0" r="0" b="0"/>
            <wp:docPr id="2086804854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804854" name="Picture 208680485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098" cy="175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25C" w:rsidRDefault="00530E1B" w:rsidP="0098325C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>
        <w:rPr>
          <w:rFonts w:ascii="Times New Roman" w:hAnsi="Times New Roman" w:cs="Times New Roman"/>
          <w:b/>
          <w:bCs/>
          <w:color w:val="000000" w:themeColor="text1"/>
          <w:u w:val="single"/>
        </w:rPr>
        <w:t>PUSH GITHUB</w:t>
      </w:r>
    </w:p>
    <w:p w:rsidR="00530E1B" w:rsidRPr="0098325C" w:rsidRDefault="00530E1B" w:rsidP="0098325C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:rsidR="00D70E0D" w:rsidRDefault="00D70E0D" w:rsidP="002F2503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>
        <w:rPr>
          <w:rFonts w:ascii="Times New Roman" w:hAnsi="Times New Roman" w:cs="Times New Roman"/>
          <w:b/>
          <w:bCs/>
          <w:color w:val="000000" w:themeColor="text1"/>
          <w:u w:val="single"/>
        </w:rPr>
        <w:t>TOKEN VERIFICATION</w:t>
      </w:r>
    </w:p>
    <w:p w:rsidR="00D70E0D" w:rsidRDefault="003421FC" w:rsidP="002F2503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Here is the token verification response when users send a request into API.</w:t>
      </w:r>
    </w:p>
    <w:p w:rsidR="003421FC" w:rsidRDefault="003421FC" w:rsidP="003421FC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3421FC">
        <w:rPr>
          <w:rFonts w:ascii="Times New Roman" w:hAnsi="Times New Roman" w:cs="Times New Roman"/>
          <w:b/>
          <w:bCs/>
          <w:color w:val="000000" w:themeColor="text1"/>
        </w:rPr>
        <w:t xml:space="preserve">Token not </w:t>
      </w:r>
      <w:r>
        <w:rPr>
          <w:rFonts w:ascii="Times New Roman" w:hAnsi="Times New Roman" w:cs="Times New Roman"/>
          <w:b/>
          <w:bCs/>
          <w:color w:val="000000" w:themeColor="text1"/>
        </w:rPr>
        <w:t>Provided</w:t>
      </w:r>
    </w:p>
    <w:p w:rsidR="003421FC" w:rsidRDefault="00A211B7" w:rsidP="003421FC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lastRenderedPageBreak/>
        <w:drawing>
          <wp:inline distT="0" distB="0" distL="0" distR="0">
            <wp:extent cx="3959525" cy="1479746"/>
            <wp:effectExtent l="0" t="0" r="3175" b="6350"/>
            <wp:docPr id="18681250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125080" name="Picture 186812508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8426" cy="1494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21FC" w:rsidRDefault="003421FC" w:rsidP="003421FC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Invalid Token</w:t>
      </w:r>
    </w:p>
    <w:p w:rsidR="00A211B7" w:rsidRDefault="00A211B7" w:rsidP="00A211B7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>
            <wp:extent cx="3959225" cy="1749425"/>
            <wp:effectExtent l="0" t="0" r="3175" b="3175"/>
            <wp:docPr id="16430408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040818" name="Picture 164304081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6233" cy="17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979" w:rsidRDefault="006B6979" w:rsidP="006B697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Token Expired</w:t>
      </w:r>
    </w:p>
    <w:p w:rsidR="006B6979" w:rsidRPr="006B6979" w:rsidRDefault="006A78ED" w:rsidP="006B6979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>
            <wp:extent cx="4450781" cy="1647645"/>
            <wp:effectExtent l="0" t="0" r="0" b="3810"/>
            <wp:docPr id="196584375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843757" name="Picture 196584375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3551" cy="1659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A56" w:rsidRDefault="00D55A56" w:rsidP="002F2503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u w:val="single"/>
        </w:rPr>
        <w:sectPr w:rsidR="00D55A56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2F2503" w:rsidRDefault="00E644D5" w:rsidP="002F2503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 w:rsidRPr="00E644D5">
        <w:rPr>
          <w:rFonts w:ascii="Times New Roman" w:hAnsi="Times New Roman" w:cs="Times New Roman"/>
          <w:b/>
          <w:bCs/>
          <w:color w:val="000000" w:themeColor="text1"/>
          <w:u w:val="single"/>
        </w:rPr>
        <w:lastRenderedPageBreak/>
        <w:t>PRACTICUM 1 – REGISTER API</w:t>
      </w:r>
    </w:p>
    <w:p w:rsidR="00E644D5" w:rsidRDefault="00C56D49" w:rsidP="00C56D4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C56D49">
        <w:rPr>
          <w:rFonts w:ascii="Times New Roman" w:hAnsi="Times New Roman" w:cs="Times New Roman"/>
          <w:b/>
          <w:bCs/>
          <w:color w:val="000000" w:themeColor="text1"/>
        </w:rPr>
        <w:t>Request Validation</w:t>
      </w:r>
    </w:p>
    <w:p w:rsidR="00C56D49" w:rsidRDefault="00207EDF" w:rsidP="00C56D49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>
            <wp:extent cx="5053471" cy="3493698"/>
            <wp:effectExtent l="0" t="0" r="1270" b="0"/>
            <wp:docPr id="1398413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413764" name="Picture 139841376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3887" cy="3500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D49" w:rsidRDefault="00C56D49" w:rsidP="00C56D4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Successfully Register</w:t>
      </w:r>
    </w:p>
    <w:p w:rsidR="00207EDF" w:rsidRDefault="00DC6B90" w:rsidP="00207EDF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>
            <wp:extent cx="5070963" cy="3234906"/>
            <wp:effectExtent l="0" t="0" r="0" b="3810"/>
            <wp:docPr id="20929535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953529" name="Picture 209295352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3165" cy="3249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577" w:rsidRDefault="009D0577" w:rsidP="009D0577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  <w:sectPr w:rsidR="009D0577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9D0577" w:rsidRDefault="009D0577" w:rsidP="009D0577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 w:rsidRPr="00E644D5">
        <w:rPr>
          <w:rFonts w:ascii="Times New Roman" w:hAnsi="Times New Roman" w:cs="Times New Roman"/>
          <w:b/>
          <w:bCs/>
          <w:color w:val="000000" w:themeColor="text1"/>
          <w:u w:val="single"/>
        </w:rPr>
        <w:lastRenderedPageBreak/>
        <w:t xml:space="preserve">PRACTICUM </w:t>
      </w:r>
      <w:r w:rsidR="002028BD">
        <w:rPr>
          <w:rFonts w:ascii="Times New Roman" w:hAnsi="Times New Roman" w:cs="Times New Roman"/>
          <w:b/>
          <w:bCs/>
          <w:color w:val="000000" w:themeColor="text1"/>
          <w:u w:val="single"/>
        </w:rPr>
        <w:t>2</w:t>
      </w:r>
      <w:r w:rsidRPr="00E644D5">
        <w:rPr>
          <w:rFonts w:ascii="Times New Roman" w:hAnsi="Times New Roman" w:cs="Times New Roman"/>
          <w:b/>
          <w:bCs/>
          <w:color w:val="000000" w:themeColor="text1"/>
          <w:u w:val="single"/>
        </w:rPr>
        <w:t xml:space="preserve"> – </w:t>
      </w:r>
      <w:r>
        <w:rPr>
          <w:rFonts w:ascii="Times New Roman" w:hAnsi="Times New Roman" w:cs="Times New Roman"/>
          <w:b/>
          <w:bCs/>
          <w:color w:val="000000" w:themeColor="text1"/>
          <w:u w:val="single"/>
        </w:rPr>
        <w:t>LOGIN</w:t>
      </w:r>
      <w:r w:rsidRPr="00E644D5">
        <w:rPr>
          <w:rFonts w:ascii="Times New Roman" w:hAnsi="Times New Roman" w:cs="Times New Roman"/>
          <w:b/>
          <w:bCs/>
          <w:color w:val="000000" w:themeColor="text1"/>
          <w:u w:val="single"/>
        </w:rPr>
        <w:t xml:space="preserve"> API</w:t>
      </w:r>
    </w:p>
    <w:p w:rsidR="009D0577" w:rsidRDefault="009D0577" w:rsidP="009D057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Request Validation</w:t>
      </w:r>
    </w:p>
    <w:p w:rsidR="009D0577" w:rsidRDefault="000763BD" w:rsidP="009D0577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>
            <wp:extent cx="4634097" cy="3053751"/>
            <wp:effectExtent l="0" t="0" r="1905" b="0"/>
            <wp:docPr id="7360610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061061" name="Picture 73606106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2523" cy="3059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577" w:rsidRDefault="009D0577" w:rsidP="009D057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Successfully Login</w:t>
      </w:r>
    </w:p>
    <w:p w:rsidR="000763BD" w:rsidRDefault="000763BD" w:rsidP="000763BD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>
            <wp:extent cx="4633595" cy="3395000"/>
            <wp:effectExtent l="0" t="0" r="1905" b="0"/>
            <wp:docPr id="12185052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505276" name="Picture 121850527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3073" cy="3409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8BD" w:rsidRDefault="002028BD" w:rsidP="0074702F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  <w:sectPr w:rsidR="002028B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74702F" w:rsidRDefault="002028BD" w:rsidP="0074702F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 w:rsidRPr="00E644D5">
        <w:rPr>
          <w:rFonts w:ascii="Times New Roman" w:hAnsi="Times New Roman" w:cs="Times New Roman"/>
          <w:b/>
          <w:bCs/>
          <w:color w:val="000000" w:themeColor="text1"/>
          <w:u w:val="single"/>
        </w:rPr>
        <w:lastRenderedPageBreak/>
        <w:t xml:space="preserve">PRACTICUM </w:t>
      </w:r>
      <w:r w:rsidR="003C7AD2">
        <w:rPr>
          <w:rFonts w:ascii="Times New Roman" w:hAnsi="Times New Roman" w:cs="Times New Roman"/>
          <w:b/>
          <w:bCs/>
          <w:color w:val="000000" w:themeColor="text1"/>
          <w:u w:val="single"/>
        </w:rPr>
        <w:t>3</w:t>
      </w:r>
      <w:r w:rsidRPr="00E644D5">
        <w:rPr>
          <w:rFonts w:ascii="Times New Roman" w:hAnsi="Times New Roman" w:cs="Times New Roman"/>
          <w:b/>
          <w:bCs/>
          <w:color w:val="000000" w:themeColor="text1"/>
          <w:u w:val="single"/>
        </w:rPr>
        <w:t xml:space="preserve"> – </w:t>
      </w:r>
      <w:r>
        <w:rPr>
          <w:rFonts w:ascii="Times New Roman" w:hAnsi="Times New Roman" w:cs="Times New Roman"/>
          <w:b/>
          <w:bCs/>
          <w:color w:val="000000" w:themeColor="text1"/>
          <w:u w:val="single"/>
        </w:rPr>
        <w:t>LOGOUT</w:t>
      </w:r>
      <w:r w:rsidRPr="00E644D5">
        <w:rPr>
          <w:rFonts w:ascii="Times New Roman" w:hAnsi="Times New Roman" w:cs="Times New Roman"/>
          <w:b/>
          <w:bCs/>
          <w:color w:val="000000" w:themeColor="text1"/>
          <w:u w:val="single"/>
        </w:rPr>
        <w:t xml:space="preserve"> API</w:t>
      </w:r>
    </w:p>
    <w:p w:rsidR="002028BD" w:rsidRDefault="00630F54" w:rsidP="00630F5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Successfully Logout</w:t>
      </w:r>
    </w:p>
    <w:p w:rsidR="00630F54" w:rsidRDefault="008F7CC3" w:rsidP="00630F54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>
            <wp:extent cx="4992585" cy="2648309"/>
            <wp:effectExtent l="0" t="0" r="0" b="6350"/>
            <wp:docPr id="10941247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124701" name="Picture 109412470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7224" cy="2661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836" w:rsidRDefault="00E50836" w:rsidP="00E50836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  <w:sectPr w:rsidR="00E50836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E50836" w:rsidRDefault="00E50836" w:rsidP="00E50836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 w:rsidRPr="00E644D5">
        <w:rPr>
          <w:rFonts w:ascii="Times New Roman" w:hAnsi="Times New Roman" w:cs="Times New Roman"/>
          <w:b/>
          <w:bCs/>
          <w:color w:val="000000" w:themeColor="text1"/>
          <w:u w:val="single"/>
        </w:rPr>
        <w:lastRenderedPageBreak/>
        <w:t xml:space="preserve">PRACTICUM </w:t>
      </w:r>
      <w:r>
        <w:rPr>
          <w:rFonts w:ascii="Times New Roman" w:hAnsi="Times New Roman" w:cs="Times New Roman"/>
          <w:b/>
          <w:bCs/>
          <w:color w:val="000000" w:themeColor="text1"/>
          <w:u w:val="single"/>
        </w:rPr>
        <w:t>4</w:t>
      </w:r>
      <w:r w:rsidRPr="00E644D5">
        <w:rPr>
          <w:rFonts w:ascii="Times New Roman" w:hAnsi="Times New Roman" w:cs="Times New Roman"/>
          <w:b/>
          <w:bCs/>
          <w:color w:val="000000" w:themeColor="text1"/>
          <w:u w:val="single"/>
        </w:rPr>
        <w:t xml:space="preserve"> – </w:t>
      </w:r>
      <w:r>
        <w:rPr>
          <w:rFonts w:ascii="Times New Roman" w:hAnsi="Times New Roman" w:cs="Times New Roman"/>
          <w:b/>
          <w:bCs/>
          <w:color w:val="000000" w:themeColor="text1"/>
          <w:u w:val="single"/>
        </w:rPr>
        <w:t xml:space="preserve">CRUD </w:t>
      </w:r>
      <w:r w:rsidR="00FD0767">
        <w:rPr>
          <w:rFonts w:ascii="Times New Roman" w:hAnsi="Times New Roman" w:cs="Times New Roman"/>
          <w:b/>
          <w:bCs/>
          <w:color w:val="000000" w:themeColor="text1"/>
          <w:u w:val="single"/>
        </w:rPr>
        <w:t xml:space="preserve">USER </w:t>
      </w:r>
      <w:r>
        <w:rPr>
          <w:rFonts w:ascii="Times New Roman" w:hAnsi="Times New Roman" w:cs="Times New Roman"/>
          <w:b/>
          <w:bCs/>
          <w:color w:val="000000" w:themeColor="text1"/>
          <w:u w:val="single"/>
        </w:rPr>
        <w:t>LEVEL API</w:t>
      </w:r>
    </w:p>
    <w:p w:rsidR="00E50836" w:rsidRDefault="00CC2CDB" w:rsidP="00CC2CD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Request Validation</w:t>
      </w:r>
    </w:p>
    <w:p w:rsidR="00195CA0" w:rsidRDefault="001E0DA1" w:rsidP="00195CA0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>
            <wp:extent cx="5095960" cy="3329796"/>
            <wp:effectExtent l="0" t="0" r="0" b="0"/>
            <wp:docPr id="6031034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103419" name="Picture 60310341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6203" cy="334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CDB" w:rsidRDefault="00CC2CDB" w:rsidP="00CC2CD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Successfully Create</w:t>
      </w:r>
    </w:p>
    <w:p w:rsidR="001E0DA1" w:rsidRDefault="001E0DA1" w:rsidP="001E0DA1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>
            <wp:extent cx="5130392" cy="3295291"/>
            <wp:effectExtent l="0" t="0" r="635" b="0"/>
            <wp:docPr id="5655828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58280" name="Picture 5655828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8691" cy="3313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ADA" w:rsidRDefault="00B83ADA" w:rsidP="00CC2CD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  <w:sectPr w:rsidR="00B83ADA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CC2CDB" w:rsidRDefault="00CC2CDB" w:rsidP="00CC2CD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Successfully Read</w:t>
      </w:r>
    </w:p>
    <w:p w:rsidR="00B83ADA" w:rsidRDefault="00B83ADA" w:rsidP="00B83ADA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>
            <wp:extent cx="5149970" cy="3769492"/>
            <wp:effectExtent l="0" t="0" r="0" b="2540"/>
            <wp:docPr id="160844844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448445" name="Picture 1608448445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6426" cy="378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CDB" w:rsidRDefault="00CC2CDB" w:rsidP="00CC2CD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Successfully Update</w:t>
      </w:r>
    </w:p>
    <w:p w:rsidR="00B83ADA" w:rsidRDefault="00B83ADA" w:rsidP="00B83ADA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6C3A4D07" wp14:editId="13A9ECF2">
            <wp:extent cx="5193102" cy="3323363"/>
            <wp:effectExtent l="0" t="0" r="1270" b="4445"/>
            <wp:docPr id="176576208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762080" name="Picture 1765762080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3274" cy="3355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ADA" w:rsidRDefault="00B83ADA" w:rsidP="00CC2CD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  <w:sectPr w:rsidR="00B83ADA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CC2CDB" w:rsidRDefault="00CC2CDB" w:rsidP="00CC2CD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Successfully Delete</w:t>
      </w:r>
    </w:p>
    <w:p w:rsidR="00B83ADA" w:rsidRDefault="00B83ADA" w:rsidP="00B83ADA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>
            <wp:extent cx="5264036" cy="2700068"/>
            <wp:effectExtent l="0" t="0" r="0" b="5080"/>
            <wp:docPr id="192439405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394058" name="Picture 1924394058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2480" cy="2709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39FF" w:rsidRDefault="00B539FF" w:rsidP="00B539FF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  <w:sectPr w:rsidR="00B539FF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B539FF" w:rsidRDefault="00005AC2" w:rsidP="00B539FF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>
        <w:rPr>
          <w:rFonts w:ascii="Times New Roman" w:hAnsi="Times New Roman" w:cs="Times New Roman"/>
          <w:b/>
          <w:bCs/>
          <w:color w:val="000000" w:themeColor="text1"/>
          <w:u w:val="single"/>
        </w:rPr>
        <w:lastRenderedPageBreak/>
        <w:t>TASK</w:t>
      </w:r>
      <w:r w:rsidR="00B539FF" w:rsidRPr="00E644D5">
        <w:rPr>
          <w:rFonts w:ascii="Times New Roman" w:hAnsi="Times New Roman" w:cs="Times New Roman"/>
          <w:b/>
          <w:bCs/>
          <w:color w:val="000000" w:themeColor="text1"/>
          <w:u w:val="single"/>
        </w:rPr>
        <w:t xml:space="preserve"> </w:t>
      </w:r>
      <w:r w:rsidR="00B539FF">
        <w:rPr>
          <w:rFonts w:ascii="Times New Roman" w:hAnsi="Times New Roman" w:cs="Times New Roman"/>
          <w:b/>
          <w:bCs/>
          <w:color w:val="000000" w:themeColor="text1"/>
          <w:u w:val="single"/>
        </w:rPr>
        <w:t>1</w:t>
      </w:r>
      <w:r w:rsidR="00B539FF" w:rsidRPr="00E644D5">
        <w:rPr>
          <w:rFonts w:ascii="Times New Roman" w:hAnsi="Times New Roman" w:cs="Times New Roman"/>
          <w:b/>
          <w:bCs/>
          <w:color w:val="000000" w:themeColor="text1"/>
          <w:u w:val="single"/>
        </w:rPr>
        <w:t xml:space="preserve"> – </w:t>
      </w:r>
      <w:r w:rsidR="00B539FF">
        <w:rPr>
          <w:rFonts w:ascii="Times New Roman" w:hAnsi="Times New Roman" w:cs="Times New Roman"/>
          <w:b/>
          <w:bCs/>
          <w:color w:val="000000" w:themeColor="text1"/>
          <w:u w:val="single"/>
        </w:rPr>
        <w:t xml:space="preserve">CRUD </w:t>
      </w:r>
      <w:r w:rsidR="00B539FF">
        <w:rPr>
          <w:rFonts w:ascii="Times New Roman" w:hAnsi="Times New Roman" w:cs="Times New Roman"/>
          <w:b/>
          <w:bCs/>
          <w:color w:val="000000" w:themeColor="text1"/>
          <w:u w:val="single"/>
        </w:rPr>
        <w:t>CATEGORY</w:t>
      </w:r>
      <w:r w:rsidR="00B539FF">
        <w:rPr>
          <w:rFonts w:ascii="Times New Roman" w:hAnsi="Times New Roman" w:cs="Times New Roman"/>
          <w:b/>
          <w:bCs/>
          <w:color w:val="000000" w:themeColor="text1"/>
          <w:u w:val="single"/>
        </w:rPr>
        <w:t xml:space="preserve"> API</w:t>
      </w:r>
    </w:p>
    <w:p w:rsidR="00B539FF" w:rsidRDefault="00E9368C" w:rsidP="00E9368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Request Validation</w:t>
      </w:r>
    </w:p>
    <w:p w:rsidR="008327E6" w:rsidRDefault="00556612" w:rsidP="008327E6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>
            <wp:extent cx="5454913" cy="3571336"/>
            <wp:effectExtent l="0" t="0" r="6350" b="0"/>
            <wp:docPr id="178326080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260804" name="Picture 1783260804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2811" cy="3589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68C" w:rsidRDefault="00E9368C" w:rsidP="00E9368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Successfully Create</w:t>
      </w:r>
    </w:p>
    <w:p w:rsidR="00556612" w:rsidRDefault="00556612" w:rsidP="00556612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>
            <wp:extent cx="5407034" cy="3476445"/>
            <wp:effectExtent l="0" t="0" r="3175" b="3810"/>
            <wp:docPr id="116681812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818125" name="Picture 1166818125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7908" cy="3489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612" w:rsidRDefault="00556612" w:rsidP="00E9368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  <w:sectPr w:rsidR="00556612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E9368C" w:rsidRDefault="00E9368C" w:rsidP="00E9368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Successfully </w:t>
      </w:r>
      <w:r>
        <w:rPr>
          <w:rFonts w:ascii="Times New Roman" w:hAnsi="Times New Roman" w:cs="Times New Roman"/>
          <w:b/>
          <w:bCs/>
          <w:color w:val="000000" w:themeColor="text1"/>
        </w:rPr>
        <w:t>Read</w:t>
      </w:r>
    </w:p>
    <w:p w:rsidR="00E20DC3" w:rsidRDefault="00E20DC3" w:rsidP="00E20DC3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>
            <wp:extent cx="5442966" cy="3959525"/>
            <wp:effectExtent l="0" t="0" r="5715" b="3175"/>
            <wp:docPr id="54103468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034685" name="Picture 541034685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9022" cy="397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68C" w:rsidRDefault="00E9368C" w:rsidP="00E9368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Successfully </w:t>
      </w:r>
      <w:r>
        <w:rPr>
          <w:rFonts w:ascii="Times New Roman" w:hAnsi="Times New Roman" w:cs="Times New Roman"/>
          <w:b/>
          <w:bCs/>
          <w:color w:val="000000" w:themeColor="text1"/>
        </w:rPr>
        <w:t>Update</w:t>
      </w:r>
    </w:p>
    <w:p w:rsidR="00556612" w:rsidRDefault="00556612" w:rsidP="00556612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>
            <wp:extent cx="5481900" cy="3502325"/>
            <wp:effectExtent l="0" t="0" r="5080" b="3175"/>
            <wp:docPr id="178493983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939830" name="Picture 1784939830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3321" cy="3509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68C" w:rsidRDefault="00E9368C" w:rsidP="00E9368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Successfully </w:t>
      </w:r>
      <w:r>
        <w:rPr>
          <w:rFonts w:ascii="Times New Roman" w:hAnsi="Times New Roman" w:cs="Times New Roman"/>
          <w:b/>
          <w:bCs/>
          <w:color w:val="000000" w:themeColor="text1"/>
        </w:rPr>
        <w:t>Delete</w:t>
      </w:r>
    </w:p>
    <w:p w:rsidR="007C3146" w:rsidRDefault="00764FEF" w:rsidP="007C3146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>
            <wp:extent cx="5417389" cy="2792039"/>
            <wp:effectExtent l="0" t="0" r="0" b="2540"/>
            <wp:docPr id="151483525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835250" name="Picture 1514835250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7496" cy="2812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0E1" w:rsidRDefault="00A510E1" w:rsidP="003E5A73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  <w:sectPr w:rsidR="00A510E1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3E5A73" w:rsidRDefault="002B3029" w:rsidP="003E5A73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>
        <w:rPr>
          <w:rFonts w:ascii="Times New Roman" w:hAnsi="Times New Roman" w:cs="Times New Roman"/>
          <w:b/>
          <w:bCs/>
          <w:color w:val="000000" w:themeColor="text1"/>
          <w:u w:val="single"/>
        </w:rPr>
        <w:lastRenderedPageBreak/>
        <w:t>TASK</w:t>
      </w:r>
      <w:r w:rsidRPr="00E644D5">
        <w:rPr>
          <w:rFonts w:ascii="Times New Roman" w:hAnsi="Times New Roman" w:cs="Times New Roman"/>
          <w:b/>
          <w:bCs/>
          <w:color w:val="000000" w:themeColor="text1"/>
          <w:u w:val="single"/>
        </w:rPr>
        <w:t xml:space="preserve"> </w:t>
      </w:r>
      <w:r w:rsidR="00607E9E">
        <w:rPr>
          <w:rFonts w:ascii="Times New Roman" w:hAnsi="Times New Roman" w:cs="Times New Roman"/>
          <w:b/>
          <w:bCs/>
          <w:color w:val="000000" w:themeColor="text1"/>
          <w:u w:val="single"/>
        </w:rPr>
        <w:t>2</w:t>
      </w:r>
      <w:r w:rsidRPr="00E644D5">
        <w:rPr>
          <w:rFonts w:ascii="Times New Roman" w:hAnsi="Times New Roman" w:cs="Times New Roman"/>
          <w:b/>
          <w:bCs/>
          <w:color w:val="000000" w:themeColor="text1"/>
          <w:u w:val="single"/>
        </w:rPr>
        <w:t xml:space="preserve"> – </w:t>
      </w:r>
      <w:r>
        <w:rPr>
          <w:rFonts w:ascii="Times New Roman" w:hAnsi="Times New Roman" w:cs="Times New Roman"/>
          <w:b/>
          <w:bCs/>
          <w:color w:val="000000" w:themeColor="text1"/>
          <w:u w:val="single"/>
        </w:rPr>
        <w:t xml:space="preserve">CRUD </w:t>
      </w:r>
      <w:r>
        <w:rPr>
          <w:rFonts w:ascii="Times New Roman" w:hAnsi="Times New Roman" w:cs="Times New Roman"/>
          <w:b/>
          <w:bCs/>
          <w:color w:val="000000" w:themeColor="text1"/>
          <w:u w:val="single"/>
        </w:rPr>
        <w:t>ITEM</w:t>
      </w:r>
      <w:r>
        <w:rPr>
          <w:rFonts w:ascii="Times New Roman" w:hAnsi="Times New Roman" w:cs="Times New Roman"/>
          <w:b/>
          <w:bCs/>
          <w:color w:val="000000" w:themeColor="text1"/>
          <w:u w:val="single"/>
        </w:rPr>
        <w:t xml:space="preserve"> API</w:t>
      </w:r>
    </w:p>
    <w:p w:rsidR="002B3029" w:rsidRDefault="002B3029" w:rsidP="002B302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Request Validation</w:t>
      </w:r>
    </w:p>
    <w:p w:rsidR="00B7776C" w:rsidRDefault="00C80595" w:rsidP="00B7776C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>
            <wp:extent cx="5010640" cy="3545456"/>
            <wp:effectExtent l="0" t="0" r="6350" b="0"/>
            <wp:docPr id="55330113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301132" name="Picture 553301132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7279" cy="356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029" w:rsidRDefault="002B3029" w:rsidP="002B302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Successfully Create</w:t>
      </w:r>
    </w:p>
    <w:p w:rsidR="00C80595" w:rsidRDefault="00C80595" w:rsidP="00C80595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>
            <wp:extent cx="4951562" cy="3600461"/>
            <wp:effectExtent l="0" t="0" r="1905" b="0"/>
            <wp:docPr id="209473310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733107" name="Picture 2094733107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0533" cy="362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776C" w:rsidRDefault="00B7776C" w:rsidP="002B302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Successfully Read</w:t>
      </w:r>
    </w:p>
    <w:p w:rsidR="00C80595" w:rsidRDefault="00C80595" w:rsidP="00C80595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>
            <wp:extent cx="5267402" cy="3856008"/>
            <wp:effectExtent l="0" t="0" r="3175" b="5080"/>
            <wp:docPr id="23724137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241373" name="Picture 237241373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6315" cy="3869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029" w:rsidRDefault="002B3029" w:rsidP="00B7776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Successfully </w:t>
      </w:r>
      <w:r>
        <w:rPr>
          <w:rFonts w:ascii="Times New Roman" w:hAnsi="Times New Roman" w:cs="Times New Roman"/>
          <w:b/>
          <w:bCs/>
          <w:color w:val="000000" w:themeColor="text1"/>
        </w:rPr>
        <w:t>Update</w:t>
      </w:r>
    </w:p>
    <w:p w:rsidR="00C80595" w:rsidRPr="00B7776C" w:rsidRDefault="00C80595" w:rsidP="00C80595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>
            <wp:extent cx="5141343" cy="3708798"/>
            <wp:effectExtent l="0" t="0" r="2540" b="0"/>
            <wp:docPr id="151448091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480912" name="Picture 1514480912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6445" cy="373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029" w:rsidRDefault="002B3029" w:rsidP="002B302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Successfully </w:t>
      </w:r>
      <w:r>
        <w:rPr>
          <w:rFonts w:ascii="Times New Roman" w:hAnsi="Times New Roman" w:cs="Times New Roman"/>
          <w:b/>
          <w:bCs/>
          <w:color w:val="000000" w:themeColor="text1"/>
        </w:rPr>
        <w:t>Delete</w:t>
      </w:r>
    </w:p>
    <w:p w:rsidR="00C80595" w:rsidRDefault="00B17480" w:rsidP="00C80595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>
            <wp:extent cx="5218981" cy="2477343"/>
            <wp:effectExtent l="0" t="0" r="1270" b="0"/>
            <wp:docPr id="178633116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331167" name="Picture 1786331167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5664" cy="2490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02E" w:rsidRDefault="00A3402E" w:rsidP="00A3402E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  <w:sectPr w:rsidR="00A3402E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A3402E" w:rsidRDefault="00A3402E" w:rsidP="00A3402E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>
        <w:rPr>
          <w:rFonts w:ascii="Times New Roman" w:hAnsi="Times New Roman" w:cs="Times New Roman"/>
          <w:b/>
          <w:bCs/>
          <w:color w:val="000000" w:themeColor="text1"/>
          <w:u w:val="single"/>
        </w:rPr>
        <w:lastRenderedPageBreak/>
        <w:t>TASK</w:t>
      </w:r>
      <w:r w:rsidRPr="00E644D5">
        <w:rPr>
          <w:rFonts w:ascii="Times New Roman" w:hAnsi="Times New Roman" w:cs="Times New Roman"/>
          <w:b/>
          <w:bCs/>
          <w:color w:val="000000" w:themeColor="text1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u w:val="single"/>
        </w:rPr>
        <w:t>3</w:t>
      </w:r>
      <w:r w:rsidRPr="00E644D5">
        <w:rPr>
          <w:rFonts w:ascii="Times New Roman" w:hAnsi="Times New Roman" w:cs="Times New Roman"/>
          <w:b/>
          <w:bCs/>
          <w:color w:val="000000" w:themeColor="text1"/>
          <w:u w:val="single"/>
        </w:rPr>
        <w:t xml:space="preserve"> – </w:t>
      </w:r>
      <w:r>
        <w:rPr>
          <w:rFonts w:ascii="Times New Roman" w:hAnsi="Times New Roman" w:cs="Times New Roman"/>
          <w:b/>
          <w:bCs/>
          <w:color w:val="000000" w:themeColor="text1"/>
          <w:u w:val="single"/>
        </w:rPr>
        <w:t xml:space="preserve">CRUD </w:t>
      </w:r>
      <w:r>
        <w:rPr>
          <w:rFonts w:ascii="Times New Roman" w:hAnsi="Times New Roman" w:cs="Times New Roman"/>
          <w:b/>
          <w:bCs/>
          <w:color w:val="000000" w:themeColor="text1"/>
          <w:u w:val="single"/>
        </w:rPr>
        <w:t>USER</w:t>
      </w:r>
      <w:r>
        <w:rPr>
          <w:rFonts w:ascii="Times New Roman" w:hAnsi="Times New Roman" w:cs="Times New Roman"/>
          <w:b/>
          <w:bCs/>
          <w:color w:val="000000" w:themeColor="text1"/>
          <w:u w:val="single"/>
        </w:rPr>
        <w:t xml:space="preserve"> API</w:t>
      </w:r>
    </w:p>
    <w:p w:rsidR="00A3402E" w:rsidRDefault="001E5AEB" w:rsidP="001E5AE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Request Validation</w:t>
      </w:r>
    </w:p>
    <w:p w:rsidR="001E5AEB" w:rsidRDefault="007B04BE" w:rsidP="001E5AEB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>
            <wp:extent cx="5116762" cy="3648973"/>
            <wp:effectExtent l="0" t="0" r="1905" b="0"/>
            <wp:docPr id="150750084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500846" name="Picture 1507500846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17" cy="3668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5AEB" w:rsidRDefault="001E5AEB" w:rsidP="001E5AE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Successfully Create</w:t>
      </w:r>
    </w:p>
    <w:p w:rsidR="007B04BE" w:rsidRDefault="007B04BE" w:rsidP="007B04BE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>
            <wp:extent cx="5116195" cy="3535421"/>
            <wp:effectExtent l="0" t="0" r="1905" b="0"/>
            <wp:docPr id="60455116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551166" name="Picture 604551166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5489" cy="354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5AEB" w:rsidRDefault="001E5AEB" w:rsidP="001E5AE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Successfully </w:t>
      </w:r>
      <w:r>
        <w:rPr>
          <w:rFonts w:ascii="Times New Roman" w:hAnsi="Times New Roman" w:cs="Times New Roman"/>
          <w:b/>
          <w:bCs/>
          <w:color w:val="000000" w:themeColor="text1"/>
        </w:rPr>
        <w:t>Read</w:t>
      </w:r>
    </w:p>
    <w:p w:rsidR="007B04BE" w:rsidRDefault="00D5792B" w:rsidP="007B04BE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>
            <wp:extent cx="5078784" cy="3726612"/>
            <wp:effectExtent l="0" t="0" r="1270" b="0"/>
            <wp:docPr id="152300269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002693" name="Picture 1523002693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1966" cy="3743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5AEB" w:rsidRDefault="001E5AEB" w:rsidP="001E5AE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Successfully </w:t>
      </w:r>
      <w:r>
        <w:rPr>
          <w:rFonts w:ascii="Times New Roman" w:hAnsi="Times New Roman" w:cs="Times New Roman"/>
          <w:b/>
          <w:bCs/>
          <w:color w:val="000000" w:themeColor="text1"/>
        </w:rPr>
        <w:t>Update</w:t>
      </w:r>
    </w:p>
    <w:p w:rsidR="00D5792B" w:rsidRDefault="00D5792B" w:rsidP="00D5792B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>
            <wp:extent cx="5065926" cy="3786996"/>
            <wp:effectExtent l="0" t="0" r="1905" b="0"/>
            <wp:docPr id="11399974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99748" name="Picture 113999748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4707" cy="379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5AEB" w:rsidRDefault="001E5AEB" w:rsidP="001E5AE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Successfully </w:t>
      </w:r>
      <w:r>
        <w:rPr>
          <w:rFonts w:ascii="Times New Roman" w:hAnsi="Times New Roman" w:cs="Times New Roman"/>
          <w:b/>
          <w:bCs/>
          <w:color w:val="000000" w:themeColor="text1"/>
        </w:rPr>
        <w:t>Delete</w:t>
      </w:r>
    </w:p>
    <w:p w:rsidR="00D5792B" w:rsidRDefault="005F08C3" w:rsidP="00D5792B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>
            <wp:extent cx="5032727" cy="2372264"/>
            <wp:effectExtent l="0" t="0" r="0" b="3175"/>
            <wp:docPr id="78695029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950290" name="Picture 786950290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956" cy="2376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25BD" w:rsidRDefault="003525BD" w:rsidP="005F08C3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  <w:sectPr w:rsidR="003525B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5F08C3" w:rsidRDefault="0039798F" w:rsidP="005F08C3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>
        <w:rPr>
          <w:rFonts w:ascii="Times New Roman" w:hAnsi="Times New Roman" w:cs="Times New Roman"/>
          <w:b/>
          <w:bCs/>
          <w:color w:val="000000" w:themeColor="text1"/>
          <w:u w:val="single"/>
        </w:rPr>
        <w:lastRenderedPageBreak/>
        <w:t>TASK</w:t>
      </w:r>
      <w:r w:rsidRPr="00E644D5">
        <w:rPr>
          <w:rFonts w:ascii="Times New Roman" w:hAnsi="Times New Roman" w:cs="Times New Roman"/>
          <w:b/>
          <w:bCs/>
          <w:color w:val="000000" w:themeColor="text1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u w:val="single"/>
        </w:rPr>
        <w:t>4</w:t>
      </w:r>
      <w:r w:rsidRPr="00E644D5">
        <w:rPr>
          <w:rFonts w:ascii="Times New Roman" w:hAnsi="Times New Roman" w:cs="Times New Roman"/>
          <w:b/>
          <w:bCs/>
          <w:color w:val="000000" w:themeColor="text1"/>
          <w:u w:val="single"/>
        </w:rPr>
        <w:t xml:space="preserve"> – </w:t>
      </w:r>
      <w:r>
        <w:rPr>
          <w:rFonts w:ascii="Times New Roman" w:hAnsi="Times New Roman" w:cs="Times New Roman"/>
          <w:b/>
          <w:bCs/>
          <w:color w:val="000000" w:themeColor="text1"/>
          <w:u w:val="single"/>
        </w:rPr>
        <w:t xml:space="preserve">CRUD </w:t>
      </w:r>
      <w:r>
        <w:rPr>
          <w:rFonts w:ascii="Times New Roman" w:hAnsi="Times New Roman" w:cs="Times New Roman"/>
          <w:b/>
          <w:bCs/>
          <w:color w:val="000000" w:themeColor="text1"/>
          <w:u w:val="single"/>
        </w:rPr>
        <w:t>STOCK</w:t>
      </w:r>
      <w:r>
        <w:rPr>
          <w:rFonts w:ascii="Times New Roman" w:hAnsi="Times New Roman" w:cs="Times New Roman"/>
          <w:b/>
          <w:bCs/>
          <w:color w:val="000000" w:themeColor="text1"/>
          <w:u w:val="single"/>
        </w:rPr>
        <w:t xml:space="preserve"> API</w:t>
      </w:r>
    </w:p>
    <w:p w:rsidR="0039798F" w:rsidRDefault="0039798F" w:rsidP="0039798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Request Validation</w:t>
      </w:r>
    </w:p>
    <w:p w:rsidR="0039798F" w:rsidRDefault="00F36785" w:rsidP="0039798F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>
            <wp:extent cx="5353918" cy="3295290"/>
            <wp:effectExtent l="0" t="0" r="5715" b="0"/>
            <wp:docPr id="94250195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501954" name="Picture 942501954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6732" cy="3315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98F" w:rsidRDefault="0039798F" w:rsidP="0039798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Successfully Create</w:t>
      </w:r>
    </w:p>
    <w:p w:rsidR="00F36785" w:rsidRDefault="00F36785" w:rsidP="00F36785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>
            <wp:extent cx="5357004" cy="3233662"/>
            <wp:effectExtent l="0" t="0" r="2540" b="5080"/>
            <wp:docPr id="9167863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78633" name="Picture 91678633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8689" cy="3240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785" w:rsidRDefault="00F36785" w:rsidP="0039798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  <w:sectPr w:rsidR="00F36785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39798F" w:rsidRDefault="0039798F" w:rsidP="0039798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Successfully Read</w:t>
      </w:r>
    </w:p>
    <w:p w:rsidR="00F36785" w:rsidRDefault="00F36785" w:rsidP="00F36785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>
            <wp:extent cx="5124091" cy="3771900"/>
            <wp:effectExtent l="0" t="0" r="0" b="0"/>
            <wp:docPr id="24180835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808351" name="Picture 241808351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9695" cy="377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98F" w:rsidRDefault="0039798F" w:rsidP="0039798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Successfully </w:t>
      </w:r>
      <w:r>
        <w:rPr>
          <w:rFonts w:ascii="Times New Roman" w:hAnsi="Times New Roman" w:cs="Times New Roman"/>
          <w:b/>
          <w:bCs/>
          <w:color w:val="000000" w:themeColor="text1"/>
        </w:rPr>
        <w:t>Update</w:t>
      </w:r>
    </w:p>
    <w:p w:rsidR="00F36785" w:rsidRDefault="00F36785" w:rsidP="00F36785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>
            <wp:extent cx="5496806" cy="3329796"/>
            <wp:effectExtent l="0" t="0" r="2540" b="0"/>
            <wp:docPr id="42591800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918006" name="Picture 425918006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2202" cy="333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785" w:rsidRDefault="00F36785" w:rsidP="0039798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  <w:sectPr w:rsidR="00F36785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39798F" w:rsidRDefault="0039798F" w:rsidP="0039798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Successfully </w:t>
      </w:r>
      <w:r>
        <w:rPr>
          <w:rFonts w:ascii="Times New Roman" w:hAnsi="Times New Roman" w:cs="Times New Roman"/>
          <w:b/>
          <w:bCs/>
          <w:color w:val="000000" w:themeColor="text1"/>
        </w:rPr>
        <w:t>Delete</w:t>
      </w:r>
    </w:p>
    <w:p w:rsidR="00F36785" w:rsidRPr="0039798F" w:rsidRDefault="00F36785" w:rsidP="00F36785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>
            <wp:extent cx="5581291" cy="2600428"/>
            <wp:effectExtent l="0" t="0" r="0" b="3175"/>
            <wp:docPr id="16478051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80516" name="Picture 164780516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2996" cy="2605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6785" w:rsidRPr="0039798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50774" w:rsidRDefault="00450774" w:rsidP="00D70E0D">
      <w:r>
        <w:separator/>
      </w:r>
    </w:p>
  </w:endnote>
  <w:endnote w:type="continuationSeparator" w:id="0">
    <w:p w:rsidR="00450774" w:rsidRDefault="00450774" w:rsidP="00D70E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50774" w:rsidRDefault="00450774" w:rsidP="00D70E0D">
      <w:r>
        <w:separator/>
      </w:r>
    </w:p>
  </w:footnote>
  <w:footnote w:type="continuationSeparator" w:id="0">
    <w:p w:rsidR="00450774" w:rsidRDefault="00450774" w:rsidP="00D70E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A6D5C"/>
    <w:multiLevelType w:val="hybridMultilevel"/>
    <w:tmpl w:val="415A9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617633"/>
    <w:multiLevelType w:val="hybridMultilevel"/>
    <w:tmpl w:val="C556F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3201A7"/>
    <w:multiLevelType w:val="hybridMultilevel"/>
    <w:tmpl w:val="4C3277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6461282">
    <w:abstractNumId w:val="0"/>
  </w:num>
  <w:num w:numId="2" w16cid:durableId="892883324">
    <w:abstractNumId w:val="2"/>
  </w:num>
  <w:num w:numId="3" w16cid:durableId="15557012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F0A"/>
    <w:rsid w:val="00005AC2"/>
    <w:rsid w:val="000763BD"/>
    <w:rsid w:val="00195CA0"/>
    <w:rsid w:val="001E0DA1"/>
    <w:rsid w:val="001E5AEB"/>
    <w:rsid w:val="002028BD"/>
    <w:rsid w:val="00207EDF"/>
    <w:rsid w:val="00250CBC"/>
    <w:rsid w:val="00265E51"/>
    <w:rsid w:val="002B3029"/>
    <w:rsid w:val="002F2503"/>
    <w:rsid w:val="003421FC"/>
    <w:rsid w:val="003525BD"/>
    <w:rsid w:val="0039798F"/>
    <w:rsid w:val="003C7AD2"/>
    <w:rsid w:val="003E5A73"/>
    <w:rsid w:val="00450774"/>
    <w:rsid w:val="004719EF"/>
    <w:rsid w:val="004C6B7D"/>
    <w:rsid w:val="004D125B"/>
    <w:rsid w:val="00530E1B"/>
    <w:rsid w:val="00556612"/>
    <w:rsid w:val="005F08C3"/>
    <w:rsid w:val="005F134A"/>
    <w:rsid w:val="00607E9E"/>
    <w:rsid w:val="00630F54"/>
    <w:rsid w:val="006A78ED"/>
    <w:rsid w:val="006B6979"/>
    <w:rsid w:val="00712872"/>
    <w:rsid w:val="0074702F"/>
    <w:rsid w:val="00764FEF"/>
    <w:rsid w:val="007B04BE"/>
    <w:rsid w:val="007C2CB2"/>
    <w:rsid w:val="007C3146"/>
    <w:rsid w:val="008327E6"/>
    <w:rsid w:val="008F7CC3"/>
    <w:rsid w:val="0098325C"/>
    <w:rsid w:val="009D0577"/>
    <w:rsid w:val="00A211B7"/>
    <w:rsid w:val="00A3402E"/>
    <w:rsid w:val="00A510E1"/>
    <w:rsid w:val="00A70150"/>
    <w:rsid w:val="00B17480"/>
    <w:rsid w:val="00B539FF"/>
    <w:rsid w:val="00B7776C"/>
    <w:rsid w:val="00B83ADA"/>
    <w:rsid w:val="00C56D49"/>
    <w:rsid w:val="00C80595"/>
    <w:rsid w:val="00CC2CDB"/>
    <w:rsid w:val="00D55A56"/>
    <w:rsid w:val="00D5792B"/>
    <w:rsid w:val="00D70E0D"/>
    <w:rsid w:val="00DC6B90"/>
    <w:rsid w:val="00E20DC3"/>
    <w:rsid w:val="00E50836"/>
    <w:rsid w:val="00E60F0A"/>
    <w:rsid w:val="00E644D5"/>
    <w:rsid w:val="00E9368C"/>
    <w:rsid w:val="00F36785"/>
    <w:rsid w:val="00FD0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1FD900C"/>
  <w15:chartTrackingRefBased/>
  <w15:docId w15:val="{F7553E9F-D983-2542-AA19-EF0542841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0CBC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250CB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CB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CB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CB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CB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CBC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CBC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CBC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CBC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C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C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C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C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C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C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C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C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C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CB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C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CBC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C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CBC"/>
    <w:pPr>
      <w:spacing w:before="160" w:after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C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CBC"/>
    <w:pPr>
      <w:spacing w:after="160"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C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C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C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CB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250CBC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D70E0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70E0D"/>
  </w:style>
  <w:style w:type="paragraph" w:styleId="Footer">
    <w:name w:val="footer"/>
    <w:basedOn w:val="Normal"/>
    <w:link w:val="FooterChar"/>
    <w:uiPriority w:val="99"/>
    <w:unhideWhenUsed/>
    <w:rsid w:val="00D70E0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70E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hyperlink" Target="mailto:%32%34%34%310%37%302%33%3002@%70%6f%6cine%6d%61%2e%61%63%2e%69%64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khencahyo/khen/Collage-Task-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Collage-Task-Template.dotx</Template>
  <TotalTime>16</TotalTime>
  <Pages>21</Pages>
  <Words>196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Khen Cahyo</dc:creator>
  <cp:keywords/>
  <dc:description/>
  <cp:lastModifiedBy>Khen Cahyo</cp:lastModifiedBy>
  <cp:revision>56</cp:revision>
  <dcterms:created xsi:type="dcterms:W3CDTF">2025-04-19T20:34:00Z</dcterms:created>
  <dcterms:modified xsi:type="dcterms:W3CDTF">2025-04-19T22:58:00Z</dcterms:modified>
</cp:coreProperties>
</file>