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50CBC" w:rsidRPr="004A5579" w:rsidRDefault="00764972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ADVANCED WEB PROGRAMMING</w:t>
      </w:r>
    </w:p>
    <w:p w:rsidR="00250CBC" w:rsidRPr="004A5579" w:rsidRDefault="00764972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APPLICATION PROGRAMMING INTERFACE (PART 2)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  <w:r w:rsidRPr="004A5579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0E7B3A0" wp14:editId="5D757D7F">
            <wp:extent cx="3016469" cy="3016469"/>
            <wp:effectExtent l="0" t="0" r="6350" b="6350"/>
            <wp:docPr id="893256156" name="Picture 1" descr="A logo of a build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56156" name="Picture 1" descr="A logo of a building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1363" cy="3031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lang w:val="en-US"/>
        </w:rPr>
      </w:pP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lang w:val="en-US"/>
        </w:rPr>
      </w:pPr>
      <w:r w:rsidRPr="004A5579">
        <w:rPr>
          <w:rFonts w:ascii="Times New Roman" w:hAnsi="Times New Roman" w:cs="Times New Roman"/>
          <w:b/>
          <w:bCs/>
          <w:lang w:val="en-US"/>
        </w:rPr>
        <w:t>KHEN MUHAMMAD CAHYO</w:t>
      </w:r>
    </w:p>
    <w:p w:rsidR="00250CBC" w:rsidRPr="00764972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hyperlink r:id="rId5" w:history="1">
        <w:r w:rsidRPr="00764972">
          <w:rPr>
            <w:rStyle w:val="Hyperlink"/>
            <w:rFonts w:ascii="Times New Roman" w:hAnsi="Times New Roman" w:cs="Times New Roman"/>
            <w:b/>
            <w:bCs/>
            <w:color w:val="000000" w:themeColor="text1"/>
            <w:u w:val="none"/>
            <w:shd w:val="clear" w:color="auto" w:fill="FFFFFF"/>
          </w:rPr>
          <w:t>244107023002</w:t>
        </w:r>
      </w:hyperlink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TI-2I</w:t>
      </w:r>
    </w:p>
    <w:p w:rsidR="00250CBC" w:rsidRPr="004A5579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STATE POLYTECHNIC OF MALANG</w:t>
      </w:r>
    </w:p>
    <w:p w:rsidR="00250CBC" w:rsidRDefault="00250CBC" w:rsidP="00250CBC">
      <w:pPr>
        <w:spacing w:line="360" w:lineRule="auto"/>
        <w:jc w:val="center"/>
        <w:rPr>
          <w:rFonts w:ascii="Times New Roman" w:hAnsi="Times New Roman" w:cs="Times New Roman"/>
          <w:b/>
          <w:bCs/>
          <w:color w:val="000000" w:themeColor="text1"/>
        </w:rPr>
      </w:pPr>
      <w:r w:rsidRPr="004A5579">
        <w:rPr>
          <w:rFonts w:ascii="Times New Roman" w:hAnsi="Times New Roman" w:cs="Times New Roman"/>
          <w:b/>
          <w:bCs/>
          <w:color w:val="000000" w:themeColor="text1"/>
        </w:rPr>
        <w:t>INFORMATION TECHNOLOGY DEPARTMENT</w:t>
      </w:r>
    </w:p>
    <w:p w:rsidR="006D2214" w:rsidRDefault="006D2214" w:rsidP="00764972">
      <w:pPr>
        <w:spacing w:line="360" w:lineRule="auto"/>
        <w:rPr>
          <w:rFonts w:ascii="Times New Roman" w:hAnsi="Times New Roman" w:cs="Times New Roman"/>
          <w:color w:val="000000" w:themeColor="text1"/>
        </w:rPr>
        <w:sectPr w:rsidR="006D2214">
          <w:pgSz w:w="12240" w:h="15840"/>
          <w:pgMar w:top="1440" w:right="1440" w:bottom="1440" w:left="1440" w:header="708" w:footer="708" w:gutter="0"/>
          <w:cols w:space="708"/>
          <w:docGrid w:linePitch="360"/>
        </w:sectPr>
      </w:pPr>
    </w:p>
    <w:p w:rsidR="00764972" w:rsidRDefault="006D2214" w:rsidP="007649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 w:rsidRPr="006D2214">
        <w:rPr>
          <w:rFonts w:ascii="Times New Roman" w:hAnsi="Times New Roman" w:cs="Times New Roman"/>
          <w:b/>
          <w:bCs/>
          <w:color w:val="000000" w:themeColor="text1"/>
          <w:u w:val="single"/>
        </w:rPr>
        <w:lastRenderedPageBreak/>
        <w:t>PRACTICUM API UPLOAD PROFILE</w:t>
      </w:r>
    </w:p>
    <w:p w:rsidR="006D2214" w:rsidRDefault="00C85903" w:rsidP="007649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>
            <wp:extent cx="4107971" cy="3278038"/>
            <wp:effectExtent l="0" t="0" r="0" b="0"/>
            <wp:docPr id="1552095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5578" name="Picture 1552095578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16068" cy="328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85903" w:rsidRDefault="00C85903" w:rsidP="007649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</w:p>
    <w:p w:rsidR="00C85903" w:rsidRDefault="00C85903" w:rsidP="007649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>JOBSHEET UPLOAD ITEM</w:t>
      </w:r>
      <w:r w:rsidR="00CE77FD"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WITH</w:t>
      </w:r>
      <w:r>
        <w:rPr>
          <w:rFonts w:ascii="Times New Roman" w:hAnsi="Times New Roman" w:cs="Times New Roman"/>
          <w:b/>
          <w:bCs/>
          <w:color w:val="000000" w:themeColor="text1"/>
          <w:u w:val="single"/>
        </w:rPr>
        <w:t xml:space="preserve"> IMAGE</w:t>
      </w:r>
    </w:p>
    <w:p w:rsidR="00C85903" w:rsidRPr="006D2214" w:rsidRDefault="00CE77FD" w:rsidP="00764972">
      <w:pPr>
        <w:spacing w:line="360" w:lineRule="auto"/>
        <w:rPr>
          <w:rFonts w:ascii="Times New Roman" w:hAnsi="Times New Roman" w:cs="Times New Roman"/>
          <w:b/>
          <w:bCs/>
          <w:color w:val="000000" w:themeColor="text1"/>
          <w:u w:val="single"/>
        </w:rPr>
      </w:pPr>
      <w:r>
        <w:rPr>
          <w:rFonts w:ascii="Times New Roman" w:hAnsi="Times New Roman" w:cs="Times New Roman"/>
          <w:b/>
          <w:bCs/>
          <w:noProof/>
          <w:color w:val="000000" w:themeColor="text1"/>
          <w:u w:val="single"/>
        </w:rPr>
        <w:drawing>
          <wp:inline distT="0" distB="0" distL="0" distR="0">
            <wp:extent cx="4107815" cy="3254655"/>
            <wp:effectExtent l="0" t="0" r="0" b="0"/>
            <wp:docPr id="3675417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754177" name="Picture 36754177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6129" cy="326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85903" w:rsidRPr="006D22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attachedTemplate r:id="rId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972"/>
    <w:rsid w:val="00250CBC"/>
    <w:rsid w:val="004D125B"/>
    <w:rsid w:val="006D2214"/>
    <w:rsid w:val="00764972"/>
    <w:rsid w:val="008E4D37"/>
    <w:rsid w:val="00C85903"/>
    <w:rsid w:val="00CE7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1FD900C"/>
  <w15:chartTrackingRefBased/>
  <w15:docId w15:val="{1217D3F1-276C-A74E-8209-CCDCC7FA3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0CBC"/>
    <w:pPr>
      <w:spacing w:after="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250CB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0CB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0CB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0CBC"/>
    <w:pPr>
      <w:keepNext/>
      <w:keepLines/>
      <w:spacing w:before="40" w:line="278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0CBC"/>
    <w:pPr>
      <w:keepNext/>
      <w:keepLines/>
      <w:spacing w:before="40" w:line="278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0CBC"/>
    <w:pPr>
      <w:keepNext/>
      <w:keepLines/>
      <w:spacing w:line="278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0CBC"/>
    <w:pPr>
      <w:keepNext/>
      <w:keepLines/>
      <w:spacing w:line="278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0C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0C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0C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0CB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0CB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0C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0C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0C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0C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0CB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50C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0CBC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50C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50CBC"/>
    <w:pPr>
      <w:spacing w:before="160" w:after="160" w:line="278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0C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0CBC"/>
    <w:pPr>
      <w:spacing w:after="160" w:line="278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0CB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0C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0CB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0CB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250CB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mailto:%32%34%34%310%37%302%33%3002@%70%6f%6cine%6d%61%2e%61%63%2e%69%64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khencahyo/khen/Collage-Task-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Collage-Task-Template.dotx</Template>
  <TotalTime>2</TotalTime>
  <Pages>2</Pages>
  <Words>49</Words>
  <Characters>283</Characters>
  <Application>Microsoft Office Word</Application>
  <DocSecurity>0</DocSecurity>
  <Lines>2</Lines>
  <Paragraphs>1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Khen Cahyo</dc:creator>
  <cp:keywords/>
  <dc:description/>
  <cp:lastModifiedBy>Khen Cahyo</cp:lastModifiedBy>
  <cp:revision>4</cp:revision>
  <dcterms:created xsi:type="dcterms:W3CDTF">2025-04-28T00:47:00Z</dcterms:created>
  <dcterms:modified xsi:type="dcterms:W3CDTF">2025-04-28T00:49:00Z</dcterms:modified>
</cp:coreProperties>
</file>