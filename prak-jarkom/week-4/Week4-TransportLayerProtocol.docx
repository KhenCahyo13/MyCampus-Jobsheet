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C2C5" w14:textId="4FC0841E" w:rsidR="00250CBC" w:rsidRPr="004A5579" w:rsidRDefault="007615AE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COMPUTER NETWORKING</w:t>
      </w:r>
    </w:p>
    <w:p w14:paraId="7B6CCC24" w14:textId="110C3F17" w:rsidR="00250CBC" w:rsidRPr="004A5579" w:rsidRDefault="00EA181B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TRANSPORT LAYER PROTOCOL</w:t>
      </w:r>
    </w:p>
    <w:p w14:paraId="17E0735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8B5D0F6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21E269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9BC262F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DD90E8" wp14:editId="4D0CD000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A80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6A68BF6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4F84CE7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4F11CC5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20E9893C" w14:textId="77777777" w:rsidR="00250CBC" w:rsidRPr="00EA181B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EA181B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3A428A3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25BCCAB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56B91EC0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1E7B61BD" w14:textId="77777777" w:rsidR="00CF676D" w:rsidRDefault="00CF676D" w:rsidP="00250CB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CF676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2A336AC" w14:textId="2C35BC2F" w:rsidR="00EA181B" w:rsidRDefault="00804136" w:rsidP="008041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04136">
        <w:rPr>
          <w:rFonts w:ascii="Times New Roman" w:hAnsi="Times New Roman" w:cs="Times New Roman"/>
          <w:b/>
          <w:bCs/>
          <w:color w:val="000000" w:themeColor="text1"/>
        </w:rPr>
        <w:lastRenderedPageBreak/>
        <w:t>Netstat on Linux OS</w:t>
      </w:r>
    </w:p>
    <w:p w14:paraId="6D8225FC" w14:textId="398318DE" w:rsidR="00804136" w:rsidRDefault="003F632E" w:rsidP="003F632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Install </w:t>
      </w:r>
      <w:r w:rsidR="00737D92">
        <w:rPr>
          <w:rFonts w:ascii="Times New Roman" w:hAnsi="Times New Roman" w:cs="Times New Roman"/>
          <w:b/>
          <w:bCs/>
          <w:color w:val="000000" w:themeColor="text1"/>
        </w:rPr>
        <w:t>n</w:t>
      </w:r>
      <w:r>
        <w:rPr>
          <w:rFonts w:ascii="Times New Roman" w:hAnsi="Times New Roman" w:cs="Times New Roman"/>
          <w:b/>
          <w:bCs/>
          <w:color w:val="000000" w:themeColor="text1"/>
        </w:rPr>
        <w:t>et</w:t>
      </w:r>
      <w:r w:rsidR="00737D92">
        <w:rPr>
          <w:rFonts w:ascii="Times New Roman" w:hAnsi="Times New Roman" w:cs="Times New Roman"/>
          <w:b/>
          <w:bCs/>
          <w:color w:val="000000" w:themeColor="text1"/>
        </w:rPr>
        <w:t>-tools</w:t>
      </w:r>
    </w:p>
    <w:p w14:paraId="75559983" w14:textId="621B2457" w:rsidR="003F632E" w:rsidRDefault="00D900DA" w:rsidP="003F632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64E11BF" wp14:editId="5E780FD6">
            <wp:extent cx="4351119" cy="1440611"/>
            <wp:effectExtent l="0" t="0" r="5080" b="0"/>
            <wp:docPr id="944116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16270" name="Picture 1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942" cy="14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C26B" w14:textId="57F5BDEF" w:rsidR="003F632E" w:rsidRDefault="00737D92" w:rsidP="003F632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Display Open and Listening Port</w:t>
      </w:r>
    </w:p>
    <w:p w14:paraId="5D572DF5" w14:textId="119B9E83" w:rsidR="00737D92" w:rsidRDefault="00BC6111" w:rsidP="00737D9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1CC81B" wp14:editId="00196CDC">
            <wp:extent cx="4960189" cy="625323"/>
            <wp:effectExtent l="0" t="0" r="0" b="0"/>
            <wp:docPr id="1420587031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7031" name="Picture 2" descr="A black scree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345" cy="64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DFF" w14:textId="7D64517B" w:rsidR="00737D92" w:rsidRDefault="002D61BB" w:rsidP="003F632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Display All Active Connections</w:t>
      </w:r>
      <w:r w:rsidR="008339A7">
        <w:rPr>
          <w:rFonts w:ascii="Times New Roman" w:hAnsi="Times New Roman" w:cs="Times New Roman"/>
          <w:b/>
          <w:bCs/>
          <w:color w:val="000000" w:themeColor="text1"/>
        </w:rPr>
        <w:t xml:space="preserve"> &amp; Ports</w:t>
      </w:r>
    </w:p>
    <w:p w14:paraId="6D2182A4" w14:textId="3D3F0B9D" w:rsidR="002D61BB" w:rsidRDefault="00A42331" w:rsidP="002D61B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6AD57C8" wp14:editId="47179E2B">
            <wp:extent cx="5124091" cy="2075914"/>
            <wp:effectExtent l="0" t="0" r="0" b="0"/>
            <wp:docPr id="1922487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7351" name="Picture 19224873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732" cy="209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206F" w14:textId="77777777" w:rsidR="008339A7" w:rsidRDefault="008339A7" w:rsidP="003F632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339A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6D7837B" w14:textId="20952CE2" w:rsidR="002D61BB" w:rsidRDefault="00A17053" w:rsidP="003F632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Display Active Ports</w:t>
      </w:r>
    </w:p>
    <w:p w14:paraId="0B09CA80" w14:textId="43C513DC" w:rsidR="00A17053" w:rsidRDefault="008339A7" w:rsidP="00A17053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A97AE31" wp14:editId="09484C8E">
            <wp:extent cx="2760453" cy="4525582"/>
            <wp:effectExtent l="0" t="0" r="0" b="0"/>
            <wp:docPr id="34960698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6980" name="Picture 5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919" cy="460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B2CD" w14:textId="19A8C0C3" w:rsidR="00A17053" w:rsidRDefault="009244F2" w:rsidP="003F632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Display IP Address and Port Number</w:t>
      </w:r>
    </w:p>
    <w:p w14:paraId="31D62058" w14:textId="413308A5" w:rsidR="009244F2" w:rsidRPr="001A1B33" w:rsidRDefault="001A1B33" w:rsidP="001A1B33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FAFA1F0" wp14:editId="646ACAB0">
            <wp:extent cx="4271984" cy="2363638"/>
            <wp:effectExtent l="0" t="0" r="0" b="0"/>
            <wp:docPr id="17723876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87666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58" cy="237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389" w14:textId="77777777" w:rsidR="001A1B33" w:rsidRDefault="001A1B33" w:rsidP="008041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  <w:sectPr w:rsidR="001A1B3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BC56C9B" w14:textId="0815EE9B" w:rsidR="00804136" w:rsidRDefault="001A1B33" w:rsidP="008041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A1B33">
        <w:rPr>
          <w:rFonts w:ascii="Times New Roman" w:hAnsi="Times New Roman" w:cs="Times New Roman"/>
          <w:b/>
          <w:bCs/>
          <w:color w:val="000000" w:themeColor="text1"/>
        </w:rPr>
        <w:lastRenderedPageBreak/>
        <w:t>Netstat on Windows OS</w:t>
      </w:r>
    </w:p>
    <w:p w14:paraId="6FEFE57E" w14:textId="108B9405" w:rsidR="001A1B33" w:rsidRDefault="00090C0A" w:rsidP="00FD1D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Check Netstat</w:t>
      </w:r>
    </w:p>
    <w:p w14:paraId="3AFC0205" w14:textId="5AA1D398" w:rsidR="00090C0A" w:rsidRDefault="00F4603A" w:rsidP="00090C0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D3F5C71" wp14:editId="597E02EA">
            <wp:extent cx="4416725" cy="774342"/>
            <wp:effectExtent l="0" t="0" r="3175" b="635"/>
            <wp:docPr id="1732771840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1840" name="Picture 7" descr="A black screen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26" cy="78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F95D" w14:textId="4715D691" w:rsidR="00090C0A" w:rsidRDefault="00A75534" w:rsidP="00FD1D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Show All Active Connections</w:t>
      </w:r>
      <w:r w:rsidR="003332C0">
        <w:rPr>
          <w:rFonts w:ascii="Times New Roman" w:hAnsi="Times New Roman" w:cs="Times New Roman"/>
          <w:b/>
          <w:bCs/>
          <w:color w:val="000000" w:themeColor="text1"/>
        </w:rPr>
        <w:t xml:space="preserve"> and Ports</w:t>
      </w:r>
    </w:p>
    <w:p w14:paraId="49C6D3D6" w14:textId="64190DFA" w:rsidR="00A75534" w:rsidRDefault="003332C0" w:rsidP="00A7553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03A2B3A" wp14:editId="5B881887">
            <wp:extent cx="4166147" cy="3976777"/>
            <wp:effectExtent l="0" t="0" r="0" b="0"/>
            <wp:docPr id="471604648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4648" name="Picture 8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375" cy="399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FDE7" w14:textId="6EF9B464" w:rsidR="00A75534" w:rsidRDefault="003332C0" w:rsidP="00FD1D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Display Network Interface Statistic</w:t>
      </w:r>
    </w:p>
    <w:p w14:paraId="578231F2" w14:textId="2B9D3E4B" w:rsidR="003332C0" w:rsidRDefault="003332C0" w:rsidP="003332C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A6B7D17" wp14:editId="4B534A00">
            <wp:extent cx="4285687" cy="1673525"/>
            <wp:effectExtent l="0" t="0" r="0" b="3175"/>
            <wp:docPr id="748569188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9188" name="Picture 9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616" cy="169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7EAB" w14:textId="77777777" w:rsidR="003332C0" w:rsidRDefault="003332C0" w:rsidP="00FD1D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3332C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C36002" w14:textId="58CC349C" w:rsidR="003332C0" w:rsidRDefault="00DD206F" w:rsidP="00FD1D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Show Network Details Statistic</w:t>
      </w:r>
    </w:p>
    <w:p w14:paraId="1DFD6082" w14:textId="1C66AF82" w:rsidR="00DD206F" w:rsidRPr="00EA6202" w:rsidRDefault="00EA6202" w:rsidP="00EA620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18022A3" wp14:editId="3685F2D9">
            <wp:extent cx="3008229" cy="5607170"/>
            <wp:effectExtent l="0" t="0" r="1905" b="0"/>
            <wp:docPr id="773647704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7704" name="Picture 10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929" cy="56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DC61" w14:textId="77777777" w:rsidR="00EA6202" w:rsidRDefault="00EA6202" w:rsidP="008041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EA620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762728D" w14:textId="71E5498F" w:rsidR="001A1B33" w:rsidRDefault="00EA6202" w:rsidP="008041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NMAP</w:t>
      </w:r>
    </w:p>
    <w:p w14:paraId="647F3174" w14:textId="23F56D6E" w:rsidR="00EA6202" w:rsidRDefault="009F7FAC" w:rsidP="009F7FA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Install NMAP</w:t>
      </w:r>
    </w:p>
    <w:p w14:paraId="48B195A4" w14:textId="056594BE" w:rsidR="009F7FAC" w:rsidRDefault="00BC3795" w:rsidP="009F7FAC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507F9CB" wp14:editId="2E831150">
            <wp:extent cx="5209243" cy="931653"/>
            <wp:effectExtent l="0" t="0" r="0" b="0"/>
            <wp:docPr id="219642294" name="Picture 1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2294" name="Picture 11" descr="A screen 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343" cy="9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A3D8" w14:textId="7EF7EE99" w:rsidR="009F7FAC" w:rsidRDefault="00FE33F1" w:rsidP="009F7FA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Run NMAP</w:t>
      </w:r>
    </w:p>
    <w:p w14:paraId="6BA674EC" w14:textId="052DFD1E" w:rsidR="00FE33F1" w:rsidRDefault="008B731E" w:rsidP="00FE33F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054269D" wp14:editId="3530DF87">
            <wp:extent cx="5208905" cy="1817552"/>
            <wp:effectExtent l="0" t="0" r="0" b="0"/>
            <wp:docPr id="968219612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9612" name="Picture 12" descr="A screen 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80" cy="18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FE83" w14:textId="63BA9B54" w:rsidR="00FE33F1" w:rsidRDefault="0043655B" w:rsidP="009F7FA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Check</w:t>
      </w:r>
      <w:r w:rsidR="005A0119">
        <w:rPr>
          <w:rFonts w:ascii="Times New Roman" w:hAnsi="Times New Roman" w:cs="Times New Roman"/>
          <w:b/>
          <w:bCs/>
          <w:color w:val="000000" w:themeColor="text1"/>
        </w:rPr>
        <w:t xml:space="preserve"> Open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Port</w:t>
      </w:r>
      <w:r w:rsidR="005A0119">
        <w:rPr>
          <w:rFonts w:ascii="Times New Roman" w:hAnsi="Times New Roman" w:cs="Times New Roman"/>
          <w:b/>
          <w:bCs/>
          <w:color w:val="000000" w:themeColor="text1"/>
        </w:rPr>
        <w:t>s in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repolinux.jti</w:t>
      </w:r>
      <w:proofErr w:type="spellEnd"/>
    </w:p>
    <w:p w14:paraId="3B670CDA" w14:textId="6FED0B23" w:rsidR="00EA6202" w:rsidRPr="00B437B4" w:rsidRDefault="005A0119" w:rsidP="00B437B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088A2F3" wp14:editId="330B2254">
            <wp:extent cx="5208905" cy="2958391"/>
            <wp:effectExtent l="0" t="0" r="0" b="1270"/>
            <wp:docPr id="296363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3630" name="Picture 2963636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011" cy="29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202" w:rsidRPr="00B43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21966"/>
    <w:multiLevelType w:val="hybridMultilevel"/>
    <w:tmpl w:val="375AC56E"/>
    <w:lvl w:ilvl="0" w:tplc="9240331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D40E3"/>
    <w:multiLevelType w:val="hybridMultilevel"/>
    <w:tmpl w:val="DC2E7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237400">
    <w:abstractNumId w:val="0"/>
  </w:num>
  <w:num w:numId="2" w16cid:durableId="85072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AE"/>
    <w:rsid w:val="00090C0A"/>
    <w:rsid w:val="00195340"/>
    <w:rsid w:val="001A1B33"/>
    <w:rsid w:val="00250CBC"/>
    <w:rsid w:val="002D61BB"/>
    <w:rsid w:val="003332C0"/>
    <w:rsid w:val="003F632E"/>
    <w:rsid w:val="0043655B"/>
    <w:rsid w:val="004D125B"/>
    <w:rsid w:val="005A0119"/>
    <w:rsid w:val="00737D92"/>
    <w:rsid w:val="007615AE"/>
    <w:rsid w:val="00804136"/>
    <w:rsid w:val="008339A7"/>
    <w:rsid w:val="00873F1A"/>
    <w:rsid w:val="008B731E"/>
    <w:rsid w:val="009244F2"/>
    <w:rsid w:val="009F7FAC"/>
    <w:rsid w:val="00A17053"/>
    <w:rsid w:val="00A42331"/>
    <w:rsid w:val="00A75534"/>
    <w:rsid w:val="00B437B4"/>
    <w:rsid w:val="00BC3795"/>
    <w:rsid w:val="00BC6111"/>
    <w:rsid w:val="00CF676D"/>
    <w:rsid w:val="00D900DA"/>
    <w:rsid w:val="00DD206F"/>
    <w:rsid w:val="00EA181B"/>
    <w:rsid w:val="00EA6202"/>
    <w:rsid w:val="00F4603A"/>
    <w:rsid w:val="00FD1DC4"/>
    <w:rsid w:val="00FE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81DC9E"/>
  <w15:chartTrackingRefBased/>
  <w15:docId w15:val="{32E565C5-6A22-3843-AE16-520ECE32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9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10</TotalTime>
  <Pages>6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27</cp:revision>
  <dcterms:created xsi:type="dcterms:W3CDTF">2025-03-12T11:50:00Z</dcterms:created>
  <dcterms:modified xsi:type="dcterms:W3CDTF">2025-03-12T12:37:00Z</dcterms:modified>
</cp:coreProperties>
</file>