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562D9" w:rsidRDefault="005E276A" w:rsidP="000562D9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PRACTICUM COMPUTER NETWORKING</w:t>
      </w:r>
    </w:p>
    <w:p w:rsidR="000562D9" w:rsidRDefault="005E276A" w:rsidP="000562D9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IDENTIFY HARDWARE NETWORK AND DYNAMIC-STATIC IP CONFIGURATION</w:t>
      </w:r>
    </w:p>
    <w:p w:rsidR="000562D9" w:rsidRDefault="000562D9" w:rsidP="000562D9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:rsidR="000562D9" w:rsidRDefault="000562D9" w:rsidP="000562D9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:rsidR="000562D9" w:rsidRDefault="000562D9" w:rsidP="000562D9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:rsidR="000562D9" w:rsidRDefault="000562D9" w:rsidP="000562D9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3016469" cy="3016469"/>
            <wp:effectExtent l="0" t="0" r="6350" b="6350"/>
            <wp:docPr id="893256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56156" name="Picture 89325615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363" cy="303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2D9" w:rsidRDefault="000562D9" w:rsidP="000562D9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:rsidR="000562D9" w:rsidRDefault="000562D9" w:rsidP="000562D9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:rsidR="000562D9" w:rsidRDefault="000562D9" w:rsidP="000562D9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:rsidR="000562D9" w:rsidRDefault="000562D9" w:rsidP="000562D9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KHEN MUHAMMAD CAHYO</w:t>
      </w:r>
    </w:p>
    <w:p w:rsidR="000562D9" w:rsidRDefault="000562D9" w:rsidP="000562D9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hyperlink r:id="rId6" w:history="1">
        <w:r w:rsidRPr="000562D9">
          <w:rPr>
            <w:rStyle w:val="Hyperlink"/>
            <w:rFonts w:ascii="Times New Roman" w:hAnsi="Times New Roman" w:cs="Times New Roman"/>
            <w:b/>
            <w:bCs/>
            <w:color w:val="000000" w:themeColor="text1"/>
            <w:u w:val="none"/>
            <w:shd w:val="clear" w:color="auto" w:fill="FFFFFF"/>
          </w:rPr>
          <w:t>244107023002</w:t>
        </w:r>
      </w:hyperlink>
    </w:p>
    <w:p w:rsidR="000562D9" w:rsidRDefault="000562D9" w:rsidP="000562D9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0562D9">
        <w:rPr>
          <w:rFonts w:ascii="Times New Roman" w:hAnsi="Times New Roman" w:cs="Times New Roman"/>
          <w:b/>
          <w:bCs/>
          <w:color w:val="000000" w:themeColor="text1"/>
        </w:rPr>
        <w:t>TI-2I</w:t>
      </w:r>
    </w:p>
    <w:p w:rsidR="0017555E" w:rsidRPr="000562D9" w:rsidRDefault="0017555E" w:rsidP="000562D9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STATE POLYTECHNIC OF MALANG</w:t>
      </w:r>
    </w:p>
    <w:p w:rsidR="000562D9" w:rsidRDefault="0017555E" w:rsidP="000562D9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INFORMATION TECHNOLOGY DEPARTMENT</w:t>
      </w:r>
    </w:p>
    <w:p w:rsidR="00963214" w:rsidRDefault="00963214" w:rsidP="000562D9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  <w:sectPr w:rsidR="00963214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963214" w:rsidRDefault="007679DA" w:rsidP="007679D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IDENTIFY HARDWARE NETWORKING</w:t>
      </w:r>
    </w:p>
    <w:p w:rsidR="007679DA" w:rsidRDefault="007679DA" w:rsidP="007679D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Identify in Linux OS</w:t>
      </w:r>
    </w:p>
    <w:p w:rsidR="007679DA" w:rsidRDefault="0040768F" w:rsidP="001A72E3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4008474" cy="2599941"/>
            <wp:effectExtent l="0" t="0" r="5080" b="3810"/>
            <wp:docPr id="107626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65645" name="Picture 10762656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548" cy="263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9DA" w:rsidRDefault="00A90173" w:rsidP="007679D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Identify in Windows OS</w:t>
      </w:r>
    </w:p>
    <w:p w:rsidR="0040768F" w:rsidRDefault="0040768F" w:rsidP="001A72E3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3983664" cy="2987748"/>
            <wp:effectExtent l="0" t="0" r="4445" b="0"/>
            <wp:docPr id="4957712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771246" name="Picture 49577124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436" cy="299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2E3" w:rsidRDefault="001A72E3" w:rsidP="007679D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  <w:sectPr w:rsidR="001A72E3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7679DA" w:rsidRDefault="00A90173" w:rsidP="007679D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DYNAMIC IP CONFIGURATION</w:t>
      </w:r>
    </w:p>
    <w:p w:rsidR="00A90173" w:rsidRDefault="00A90173" w:rsidP="00A9017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Configuration in Linux OS</w:t>
      </w:r>
    </w:p>
    <w:p w:rsidR="00E476A8" w:rsidRDefault="001A72E3" w:rsidP="00E476A8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2466753" cy="1850065"/>
            <wp:effectExtent l="0" t="0" r="0" b="4445"/>
            <wp:docPr id="20898553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55314" name="Picture 20898553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653" cy="186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2477387" cy="1858041"/>
            <wp:effectExtent l="0" t="0" r="0" b="0"/>
            <wp:docPr id="18646582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58215" name="Picture 18646582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505" cy="187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2519916" cy="1889937"/>
            <wp:effectExtent l="0" t="0" r="0" b="2540"/>
            <wp:docPr id="8573195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19579" name="Picture 85731957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836" cy="190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2466340" cy="1849755"/>
            <wp:effectExtent l="0" t="0" r="0" b="4445"/>
            <wp:docPr id="18025003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00352" name="Picture 180250035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831" cy="186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F05" w:rsidRDefault="00F97A4D" w:rsidP="00A9017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Configuration in Windows OS</w:t>
      </w:r>
    </w:p>
    <w:p w:rsidR="001A72E3" w:rsidRDefault="0039208E" w:rsidP="001A72E3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2466753" cy="1850064"/>
            <wp:effectExtent l="0" t="0" r="0" b="4445"/>
            <wp:docPr id="10573889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88952" name="Picture 105738895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973" cy="186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2445075" cy="1833807"/>
            <wp:effectExtent l="0" t="0" r="0" b="0"/>
            <wp:docPr id="17276861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86190" name="Picture 172768619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829" cy="186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08E" w:rsidRDefault="0039208E" w:rsidP="007679D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  <w:sectPr w:rsidR="0039208E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A90173" w:rsidRDefault="00437D8E" w:rsidP="007679D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STATIC IP CONFIGURATION</w:t>
      </w:r>
    </w:p>
    <w:p w:rsidR="00437D8E" w:rsidRDefault="00437D8E" w:rsidP="00437D8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Configuration in Linux OS</w:t>
      </w:r>
    </w:p>
    <w:p w:rsidR="00437D8E" w:rsidRDefault="00FF3519" w:rsidP="00437D8E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2509283" cy="1881963"/>
            <wp:effectExtent l="0" t="0" r="5715" b="0"/>
            <wp:docPr id="2529995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99573" name="Picture 25299957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402" cy="189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2509283" cy="1881963"/>
            <wp:effectExtent l="0" t="0" r="5715" b="0"/>
            <wp:docPr id="157934118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41183" name="Picture 157934118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578" cy="19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2519916" cy="1889938"/>
            <wp:effectExtent l="0" t="0" r="0" b="2540"/>
            <wp:docPr id="156348098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80981" name="Picture 156348098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657" cy="190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2381693" cy="1786270"/>
            <wp:effectExtent l="0" t="0" r="6350" b="4445"/>
            <wp:docPr id="112238446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84462" name="Picture 112238446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80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D8E" w:rsidRDefault="00437D8E" w:rsidP="00437D8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Configuration in Windows OS</w:t>
      </w:r>
    </w:p>
    <w:p w:rsidR="00AF15CA" w:rsidRPr="00437D8E" w:rsidRDefault="00AF15CA" w:rsidP="00AF15CA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2509284" cy="1881963"/>
            <wp:effectExtent l="0" t="0" r="5715" b="0"/>
            <wp:docPr id="16849123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12357" name="Picture 168491235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566" cy="18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2508885" cy="1881664"/>
            <wp:effectExtent l="0" t="0" r="5715" b="0"/>
            <wp:docPr id="122370899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08999" name="Picture 122370899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842" cy="188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15CA" w:rsidRPr="00437D8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A42922"/>
    <w:multiLevelType w:val="hybridMultilevel"/>
    <w:tmpl w:val="7BBC424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8C53835"/>
    <w:multiLevelType w:val="hybridMultilevel"/>
    <w:tmpl w:val="15164AD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1F40DB1"/>
    <w:multiLevelType w:val="hybridMultilevel"/>
    <w:tmpl w:val="E8E8C3B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721A1315"/>
    <w:multiLevelType w:val="hybridMultilevel"/>
    <w:tmpl w:val="A282F6D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7659235">
    <w:abstractNumId w:val="3"/>
  </w:num>
  <w:num w:numId="2" w16cid:durableId="1591894496">
    <w:abstractNumId w:val="0"/>
  </w:num>
  <w:num w:numId="3" w16cid:durableId="1064764931">
    <w:abstractNumId w:val="1"/>
  </w:num>
  <w:num w:numId="4" w16cid:durableId="13843347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76A"/>
    <w:rsid w:val="000562D9"/>
    <w:rsid w:val="000F0160"/>
    <w:rsid w:val="00142831"/>
    <w:rsid w:val="0017555E"/>
    <w:rsid w:val="001A72E3"/>
    <w:rsid w:val="00377F89"/>
    <w:rsid w:val="0039208E"/>
    <w:rsid w:val="003A66AE"/>
    <w:rsid w:val="003C788B"/>
    <w:rsid w:val="0040768F"/>
    <w:rsid w:val="00414E93"/>
    <w:rsid w:val="00437D8E"/>
    <w:rsid w:val="00440105"/>
    <w:rsid w:val="00495162"/>
    <w:rsid w:val="00512D05"/>
    <w:rsid w:val="005E276A"/>
    <w:rsid w:val="00764F05"/>
    <w:rsid w:val="007679DA"/>
    <w:rsid w:val="007C4E55"/>
    <w:rsid w:val="008626F3"/>
    <w:rsid w:val="008C2448"/>
    <w:rsid w:val="00963214"/>
    <w:rsid w:val="00A471C3"/>
    <w:rsid w:val="00A90173"/>
    <w:rsid w:val="00AF15CA"/>
    <w:rsid w:val="00CB4053"/>
    <w:rsid w:val="00E476A8"/>
    <w:rsid w:val="00E833D7"/>
    <w:rsid w:val="00EB0817"/>
    <w:rsid w:val="00EE1758"/>
    <w:rsid w:val="00F97A4D"/>
    <w:rsid w:val="00FF3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AEC8502"/>
  <w15:chartTrackingRefBased/>
  <w15:docId w15:val="{A32F4807-BC70-DF43-8A9B-891303C54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62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62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62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62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62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62D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62D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62D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62D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BHeading">
    <w:name w:val="BAB Heading"/>
    <w:next w:val="Normal"/>
    <w:qFormat/>
    <w:rsid w:val="00CB4053"/>
    <w:rPr>
      <w:rFonts w:ascii="Times New Roman" w:hAnsi="Times New Roman"/>
      <w:b/>
      <w:color w:val="000000" w:themeColor="text1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562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62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62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62D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62D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62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62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62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62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62D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62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62D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62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62D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62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62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62D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62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62D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62D9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0562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0562D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hyperlink" Target="mailto:%32%34%34%310%37%302%33%3002@%70%6f%6cine%6d%61%2e%61%63%2e%69%64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oncahyo/Library/Group%20Containers/UBF8T346G9.Office/User%20Content.localized/Templates.localized/Tugas-Kuliah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Tugas-Kuliah.dotx</Template>
  <TotalTime>7</TotalTime>
  <Pages>4</Pages>
  <Words>80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Khen Cahyo</cp:lastModifiedBy>
  <cp:revision>14</cp:revision>
  <dcterms:created xsi:type="dcterms:W3CDTF">2025-02-20T04:53:00Z</dcterms:created>
  <dcterms:modified xsi:type="dcterms:W3CDTF">2025-02-20T05:42:00Z</dcterms:modified>
</cp:coreProperties>
</file>