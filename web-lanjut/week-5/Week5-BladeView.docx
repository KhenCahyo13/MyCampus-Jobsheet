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053C" w14:textId="29084CC6" w:rsidR="00250CBC" w:rsidRPr="004A5579" w:rsidRDefault="00AB3EC0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ADVANCED WEB PROGRAMMING</w:t>
      </w:r>
    </w:p>
    <w:p w14:paraId="7384D836" w14:textId="233217FF" w:rsidR="00250CBC" w:rsidRPr="004A5579" w:rsidRDefault="00AB3EC0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BLADE VIEW, WEB TEMPLATING, AND DATATABLES</w:t>
      </w:r>
    </w:p>
    <w:p w14:paraId="4A6794C4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2C2F481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0C2AAF6A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5C9831FA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FD1E722" wp14:editId="429CED27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224B1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140685E7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594B9C19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14:paraId="44B0593A" w14:textId="77777777"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14:paraId="3C5BE05C" w14:textId="6F5ED9B0" w:rsidR="00250CBC" w:rsidRPr="002C731C" w:rsidRDefault="002C731C" w:rsidP="002C731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lang w:val="en-US"/>
        </w:rPr>
        <w:t>244107023002</w:t>
      </w:r>
    </w:p>
    <w:p w14:paraId="2BBAFE8B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14:paraId="3FC3DB29" w14:textId="77777777"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14:paraId="57BB845E" w14:textId="77777777"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14:paraId="5541CC2F" w14:textId="77777777" w:rsidR="00583B58" w:rsidRDefault="00583B58" w:rsidP="00250CBC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  <w:sectPr w:rsidR="00583B58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8E73715" w14:textId="4A27A3D2" w:rsidR="00BE7BD5" w:rsidRDefault="00CB3EBC" w:rsidP="00583B5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CB3EBC"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PRACTICUM 1 – </w:t>
      </w:r>
      <w:r w:rsidR="00565266">
        <w:rPr>
          <w:rFonts w:ascii="Times New Roman" w:hAnsi="Times New Roman" w:cs="Times New Roman"/>
          <w:b/>
          <w:bCs/>
          <w:color w:val="000000" w:themeColor="text1"/>
        </w:rPr>
        <w:t>ADMINLTE TEMPLATE LAYOUTING</w:t>
      </w:r>
    </w:p>
    <w:p w14:paraId="4A8A4653" w14:textId="61CB2E86" w:rsidR="00CB3EBC" w:rsidRDefault="001C4CAC" w:rsidP="001C4CAC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Layouts</w:t>
      </w:r>
    </w:p>
    <w:p w14:paraId="1F88A65A" w14:textId="484DF7EB" w:rsidR="00930B45" w:rsidRPr="001C6397" w:rsidRDefault="00930B45" w:rsidP="001C6397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5D92CDA" wp14:editId="3D0F03C9">
            <wp:extent cx="3051360" cy="601363"/>
            <wp:effectExtent l="0" t="0" r="0" b="0"/>
            <wp:docPr id="1140886563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886563" name="Picture 1" descr="A black background with white tex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2473" cy="60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F6D5" w14:textId="1D3DD135" w:rsidR="00D20B9D" w:rsidRDefault="00B210E6" w:rsidP="0042671D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Components</w:t>
      </w:r>
    </w:p>
    <w:p w14:paraId="0AF037EF" w14:textId="66C1D782" w:rsidR="0042671D" w:rsidRDefault="006838EF" w:rsidP="0042671D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5757F6D" wp14:editId="2A0A85D7">
            <wp:extent cx="3051175" cy="1577400"/>
            <wp:effectExtent l="0" t="0" r="0" b="0"/>
            <wp:docPr id="282042798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42798" name="Picture 2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6544" cy="158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8133" w14:textId="74816B6C" w:rsidR="00157FDF" w:rsidRDefault="008337F9" w:rsidP="00157FDF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 xml:space="preserve">PRACTICUM 2 – </w:t>
      </w:r>
      <w:r w:rsidR="00565266">
        <w:rPr>
          <w:rFonts w:ascii="Times New Roman" w:hAnsi="Times New Roman" w:cs="Times New Roman"/>
          <w:b/>
          <w:bCs/>
          <w:color w:val="000000" w:themeColor="text1"/>
        </w:rPr>
        <w:t>LAYOUT USAGE</w:t>
      </w:r>
    </w:p>
    <w:p w14:paraId="17D34B8D" w14:textId="569A4088" w:rsidR="008337F9" w:rsidRDefault="008337F9" w:rsidP="008337F9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Dashboard</w:t>
      </w:r>
    </w:p>
    <w:p w14:paraId="0E46E6A3" w14:textId="37BA8BA1" w:rsidR="008337F9" w:rsidRDefault="008337F9" w:rsidP="008337F9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3F154E9" wp14:editId="68B3030F">
            <wp:extent cx="2693773" cy="1564172"/>
            <wp:effectExtent l="0" t="0" r="0" b="0"/>
            <wp:docPr id="2100322891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22891" name="Picture 3" descr="A screen shot of a computer program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355" cy="158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A8B8219" wp14:editId="2BF4C840">
            <wp:extent cx="2743200" cy="1174615"/>
            <wp:effectExtent l="0" t="0" r="0" b="0"/>
            <wp:docPr id="1577695177" name="Picture 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695177" name="Picture 4" descr="A screen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8914" cy="120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14CC" w14:textId="41F1BBBB" w:rsidR="008337F9" w:rsidRDefault="008D7C2C" w:rsidP="008D7C2C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1BBC93A" wp14:editId="6F97C1DA">
            <wp:extent cx="4737491" cy="2561590"/>
            <wp:effectExtent l="0" t="0" r="0" b="3810"/>
            <wp:docPr id="1478931520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31520" name="Picture 5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0712" cy="264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33B7" w14:textId="4CB09987" w:rsidR="008D7C2C" w:rsidRDefault="006F1B06" w:rsidP="00462098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PRACTICUM 3 – </w:t>
      </w:r>
      <w:r w:rsidR="00565266">
        <w:rPr>
          <w:rFonts w:ascii="Times New Roman" w:hAnsi="Times New Roman" w:cs="Times New Roman"/>
          <w:b/>
          <w:bCs/>
          <w:color w:val="000000" w:themeColor="text1"/>
        </w:rPr>
        <w:t>JQUERY DATATABLE IMPLEMENTATION</w:t>
      </w:r>
    </w:p>
    <w:p w14:paraId="674A99ED" w14:textId="6709C7D6" w:rsidR="006F1B06" w:rsidRDefault="007B38D4" w:rsidP="007B38D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List Data</w:t>
      </w:r>
    </w:p>
    <w:p w14:paraId="575BB839" w14:textId="5D55B575" w:rsidR="007B38D4" w:rsidRDefault="00321A84" w:rsidP="007B38D4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C1F3148" wp14:editId="113029F9">
            <wp:extent cx="5138188" cy="2537255"/>
            <wp:effectExtent l="0" t="0" r="5715" b="3175"/>
            <wp:docPr id="1074628663" name="Picture 6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28663" name="Picture 6" descr="A screen shot of a computer program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5886" cy="255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58E3" w14:textId="0ACCDF91" w:rsidR="00CD3A91" w:rsidRDefault="00CD3A91" w:rsidP="007B38D4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0A978CB" wp14:editId="7617FC1F">
            <wp:extent cx="3797643" cy="4866744"/>
            <wp:effectExtent l="0" t="0" r="0" b="0"/>
            <wp:docPr id="1331845350" name="Picture 7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45350" name="Picture 7" descr="A screen shot of a computer program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391" cy="489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8F07F" w14:textId="04C3922E" w:rsidR="00E26BCF" w:rsidRDefault="00D76092" w:rsidP="007B38D4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5DCBB06C" wp14:editId="619DF95B">
            <wp:extent cx="4273891" cy="2998573"/>
            <wp:effectExtent l="0" t="0" r="6350" b="0"/>
            <wp:docPr id="205411645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16459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636" cy="3006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3DD12" w14:textId="77777777" w:rsidR="005D0890" w:rsidRDefault="005D0890" w:rsidP="00D242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5D0890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7E6A56B" w14:textId="6ACE6D31" w:rsidR="00D24201" w:rsidRDefault="00D24201" w:rsidP="00D242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Details Data</w:t>
      </w:r>
    </w:p>
    <w:p w14:paraId="0BAEA94E" w14:textId="03F3AB51" w:rsidR="00D24201" w:rsidRDefault="00FA267E" w:rsidP="00D24201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5F8884B" wp14:editId="47C8A30C">
            <wp:extent cx="5943600" cy="1123950"/>
            <wp:effectExtent l="0" t="0" r="0" b="6350"/>
            <wp:docPr id="1466836799" name="Picture 1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836799" name="Picture 18" descr="A screenshot of a phone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5F141" w14:textId="05433814" w:rsidR="00FA267E" w:rsidRPr="00D24201" w:rsidRDefault="00FA267E" w:rsidP="00D24201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ECB0E8F" wp14:editId="4BAD05E9">
            <wp:extent cx="5501126" cy="3509319"/>
            <wp:effectExtent l="0" t="0" r="0" b="0"/>
            <wp:docPr id="543647423" name="Picture 19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47423" name="Picture 19" descr="A screen 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2670" cy="3567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854D" w14:textId="77777777" w:rsidR="00AA5129" w:rsidRDefault="00AA5129" w:rsidP="00D242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AA5129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518D81A" w14:textId="5C68DB51" w:rsidR="00D24201" w:rsidRPr="00D24201" w:rsidRDefault="00590208" w:rsidP="00D2420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Create Data</w:t>
      </w:r>
    </w:p>
    <w:p w14:paraId="0BDEFD5E" w14:textId="2B72AE8F" w:rsidR="004537CE" w:rsidRDefault="004E6947" w:rsidP="004537CE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C086DFB" wp14:editId="7864B05A">
            <wp:extent cx="5943600" cy="1748155"/>
            <wp:effectExtent l="0" t="0" r="0" b="4445"/>
            <wp:docPr id="24095994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59941" name="Picture 9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826DCB8" wp14:editId="66236EF6">
            <wp:extent cx="5230591" cy="1433383"/>
            <wp:effectExtent l="0" t="0" r="1905" b="1905"/>
            <wp:docPr id="2140938341" name="Picture 10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38341" name="Picture 10" descr="A screen shot of a computer program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433" cy="145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33080E6" wp14:editId="365496A1">
            <wp:extent cx="3962400" cy="2374477"/>
            <wp:effectExtent l="0" t="0" r="0" b="635"/>
            <wp:docPr id="116995074" name="Picture 1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95074" name="Picture 11" descr="A screen shot of a computer program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0259" cy="250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99F7804" wp14:editId="428D0062">
            <wp:extent cx="4003589" cy="1247272"/>
            <wp:effectExtent l="0" t="0" r="0" b="0"/>
            <wp:docPr id="456190088" name="Picture 12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190088" name="Picture 12" descr="A computer screen shot of a code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1638" cy="125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8A0B3" w14:textId="77777777" w:rsidR="008B50BA" w:rsidRDefault="008B50BA" w:rsidP="007B38D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8B50B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9E34258" w14:textId="1507CB0F" w:rsidR="00590208" w:rsidRDefault="00375AE2" w:rsidP="007B38D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Update Data</w:t>
      </w:r>
    </w:p>
    <w:p w14:paraId="2DA07509" w14:textId="7F6519AE" w:rsidR="00375AE2" w:rsidRPr="00AA5129" w:rsidRDefault="00375AE2" w:rsidP="00AA5129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C20C242" wp14:editId="48D093D2">
            <wp:extent cx="5747239" cy="1524000"/>
            <wp:effectExtent l="0" t="0" r="6350" b="0"/>
            <wp:docPr id="94864467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4467" name="Picture 13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6141" cy="1566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B734" w14:textId="22B8FBCC" w:rsidR="00375AE2" w:rsidRDefault="00375AE2" w:rsidP="00375AE2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FCDCA80" wp14:editId="3002E196">
            <wp:extent cx="4506097" cy="2723877"/>
            <wp:effectExtent l="0" t="0" r="2540" b="0"/>
            <wp:docPr id="121314594" name="Picture 14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4594" name="Picture 14" descr="A screen shot of a computer screen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3434" cy="283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6E506B2" wp14:editId="7AAF3EA3">
            <wp:extent cx="5136729" cy="1532238"/>
            <wp:effectExtent l="0" t="0" r="0" b="5080"/>
            <wp:docPr id="1636844120" name="Picture 15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44120" name="Picture 15" descr="A computer screen with text on it&#10;&#10;AI-generated content may be incorrect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072" cy="157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C226" w14:textId="77777777" w:rsidR="008B50BA" w:rsidRDefault="008B50BA" w:rsidP="007B38D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8B50B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2DAA7FF" w14:textId="7353DAEB" w:rsidR="00375AE2" w:rsidRDefault="005E40B9" w:rsidP="007B38D4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Delete Data</w:t>
      </w:r>
    </w:p>
    <w:p w14:paraId="3DEC85E9" w14:textId="36E80358" w:rsidR="005E40B9" w:rsidRDefault="0044046F" w:rsidP="004E2767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DD514BE" wp14:editId="42294B35">
            <wp:extent cx="5136515" cy="1016876"/>
            <wp:effectExtent l="0" t="0" r="0" b="0"/>
            <wp:docPr id="1824183671" name="Picture 16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83671" name="Picture 16" descr="A computer screen with text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161" cy="102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732E" w14:textId="77777777" w:rsidR="00F45E4B" w:rsidRDefault="00F45E4B" w:rsidP="00F45E4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F45E4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3785CCC" w14:textId="3265EE15" w:rsidR="00F45E4B" w:rsidRDefault="00F45E4B" w:rsidP="00F45E4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 xml:space="preserve">PRACTICUM 4 – </w:t>
      </w:r>
      <w:r w:rsidR="0027603B">
        <w:rPr>
          <w:rFonts w:ascii="Times New Roman" w:hAnsi="Times New Roman" w:cs="Times New Roman"/>
          <w:b/>
          <w:bCs/>
          <w:color w:val="000000" w:themeColor="text1"/>
        </w:rPr>
        <w:t>JQUERY DATA FILTER</w:t>
      </w:r>
    </w:p>
    <w:p w14:paraId="1E24F8BE" w14:textId="47B59AB6" w:rsidR="00F45E4B" w:rsidRDefault="00F45E4B" w:rsidP="00F45E4B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Filtering</w:t>
      </w:r>
    </w:p>
    <w:p w14:paraId="350B25A4" w14:textId="4162EDA5" w:rsidR="00F45E4B" w:rsidRDefault="009D143D" w:rsidP="009D143D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BF289B0" wp14:editId="422B2ED0">
            <wp:extent cx="2844800" cy="1625600"/>
            <wp:effectExtent l="0" t="0" r="0" b="0"/>
            <wp:docPr id="1222971467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71467" name="Picture 20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4800" cy="16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6C3D40C" wp14:editId="44FAFB66">
            <wp:extent cx="3789405" cy="1016670"/>
            <wp:effectExtent l="0" t="0" r="0" b="0"/>
            <wp:docPr id="536684337" name="Picture 2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684337" name="Picture 21" descr="A screen shot of a computer program&#10;&#10;AI-generated content may be incorrect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346" cy="103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3F9B84B" wp14:editId="0B43ABCF">
            <wp:extent cx="4333103" cy="1863327"/>
            <wp:effectExtent l="0" t="0" r="0" b="3810"/>
            <wp:docPr id="688469290" name="Picture 22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469290" name="Picture 22" descr="A screen shot of a computer code&#10;&#10;AI-generated content may be incorrect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396" cy="187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0F5812B3" wp14:editId="42BF6DD3">
            <wp:extent cx="3295135" cy="571411"/>
            <wp:effectExtent l="0" t="0" r="0" b="635"/>
            <wp:docPr id="565751307" name="Picture 23" descr="A black background with text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51307" name="Picture 23" descr="A black background with text and symbols&#10;&#10;AI-generated content may be incorrect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5829" cy="57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696DF9F" wp14:editId="24E873F7">
            <wp:extent cx="3855308" cy="824665"/>
            <wp:effectExtent l="0" t="0" r="0" b="1270"/>
            <wp:docPr id="1253607452" name="Picture 24" descr="A black background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07452" name="Picture 24" descr="A black background with colorful text&#10;&#10;AI-generated content may be incorrect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048" cy="83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D495" w14:textId="77777777" w:rsidR="007B502B" w:rsidRDefault="007B502B" w:rsidP="007B502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7B502B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571785AC" w14:textId="1B491E89" w:rsidR="007B502B" w:rsidRDefault="003E124F" w:rsidP="007B502B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JOBSHEET</w:t>
      </w:r>
      <w:r w:rsidR="00FA210E">
        <w:rPr>
          <w:rFonts w:ascii="Times New Roman" w:hAnsi="Times New Roman" w:cs="Times New Roman"/>
          <w:b/>
          <w:bCs/>
          <w:color w:val="000000" w:themeColor="text1"/>
        </w:rPr>
        <w:t xml:space="preserve"> ANSWER</w:t>
      </w:r>
    </w:p>
    <w:p w14:paraId="330B2AED" w14:textId="3D91F25D" w:rsidR="00FA210E" w:rsidRDefault="00EA137E" w:rsidP="001753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Levels Table</w:t>
      </w:r>
    </w:p>
    <w:p w14:paraId="01449C97" w14:textId="4A902A2D" w:rsidR="00EA137E" w:rsidRDefault="00301DFF" w:rsidP="00EA137E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6FDC00C" wp14:editId="63A6BD47">
            <wp:extent cx="5943600" cy="2207260"/>
            <wp:effectExtent l="0" t="0" r="0" b="2540"/>
            <wp:docPr id="626587100" name="Picture 2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587100" name="Picture 25" descr="A screenshot of a computer&#10;&#10;AI-generated content may be incorrect.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347EB70" wp14:editId="6D655625">
            <wp:extent cx="5943600" cy="1365250"/>
            <wp:effectExtent l="0" t="0" r="0" b="6350"/>
            <wp:docPr id="1576956410" name="Picture 2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56410" name="Picture 26" descr="A screenshot of a phone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EFA19F3" wp14:editId="5F417654">
            <wp:extent cx="5943600" cy="1122045"/>
            <wp:effectExtent l="0" t="0" r="0" b="0"/>
            <wp:docPr id="1696719501" name="Picture 2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19501" name="Picture 27" descr="A screenshot of a computer&#10;&#10;AI-generated content may be incorrect.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7D457D8B" wp14:editId="04342378">
            <wp:extent cx="5943600" cy="1074420"/>
            <wp:effectExtent l="0" t="0" r="0" b="5080"/>
            <wp:docPr id="287101358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01358" name="Picture 28" descr="A screenshot of a computer&#10;&#10;AI-generated content may be incorrect.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7AEEFEB" wp14:editId="26E16FD1">
            <wp:extent cx="5943600" cy="1993900"/>
            <wp:effectExtent l="0" t="0" r="0" b="0"/>
            <wp:docPr id="1096326732" name="Picture 2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326732" name="Picture 29" descr="A screenshot of a phone&#10;&#10;AI-generated content may be incorrect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D798" w14:textId="77777777" w:rsidR="00301DFF" w:rsidRDefault="00301DFF" w:rsidP="001753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301DFF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14B45EC1" w14:textId="33837061" w:rsidR="00EA137E" w:rsidRDefault="00EA137E" w:rsidP="001753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Categories Table</w:t>
      </w:r>
    </w:p>
    <w:p w14:paraId="1E5D5F40" w14:textId="171E4716" w:rsidR="00301DFF" w:rsidRDefault="00301DFF" w:rsidP="00301DFF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FCC3642" wp14:editId="6A316672">
            <wp:extent cx="5943600" cy="2762885"/>
            <wp:effectExtent l="0" t="0" r="0" b="5715"/>
            <wp:docPr id="974252368" name="Picture 3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252368" name="Picture 30" descr="A screenshot of a computer&#10;&#10;AI-generated content may be incorrect.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670D31A" wp14:editId="2700F12F">
            <wp:extent cx="5943600" cy="1332230"/>
            <wp:effectExtent l="0" t="0" r="0" b="1270"/>
            <wp:docPr id="837379129" name="Picture 31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79129" name="Picture 31" descr="A white rectangular object with black lines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3168DF7C" wp14:editId="29E3E625">
            <wp:extent cx="5943600" cy="1139825"/>
            <wp:effectExtent l="0" t="0" r="0" b="3175"/>
            <wp:docPr id="777245695" name="Picture 3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5695" name="Picture 32" descr="A screenshot of a phone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7D6F1AD7" wp14:editId="71176754">
            <wp:extent cx="5943600" cy="1042035"/>
            <wp:effectExtent l="0" t="0" r="0" b="0"/>
            <wp:docPr id="1739397436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97436" name="Picture 33" descr="A screenshot of a computer&#10;&#10;AI-generated content may be incorrect.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F99CF8F" wp14:editId="654A7072">
            <wp:extent cx="5943600" cy="1905000"/>
            <wp:effectExtent l="0" t="0" r="0" b="0"/>
            <wp:docPr id="1217160530" name="Picture 34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60530" name="Picture 34" descr="A screenshot of a phone&#10;&#10;AI-generated content may be incorrect.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512A" w14:textId="77777777" w:rsidR="002C114A" w:rsidRDefault="002C114A" w:rsidP="001753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2C114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C95861C" w14:textId="2ADCA06F" w:rsidR="00EA137E" w:rsidRDefault="00EA137E" w:rsidP="001753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Stocks Table</w:t>
      </w:r>
    </w:p>
    <w:p w14:paraId="45A1F86C" w14:textId="786B6249" w:rsidR="003F7E96" w:rsidRDefault="00D823F2" w:rsidP="003F7E96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578DE454" wp14:editId="09895D70">
            <wp:extent cx="5943600" cy="1680845"/>
            <wp:effectExtent l="0" t="0" r="0" b="0"/>
            <wp:docPr id="1945115479" name="Picture 3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15479" name="Picture 35" descr="A screenshot of a computer&#10;&#10;AI-generated content may be incorrect.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A2C3421" wp14:editId="2E40DDCA">
            <wp:extent cx="5943600" cy="1365250"/>
            <wp:effectExtent l="0" t="0" r="0" b="6350"/>
            <wp:docPr id="1818178728" name="Picture 3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178728" name="Picture 36" descr="A screenshot of a computer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196BE1BA" wp14:editId="3B079DE3">
            <wp:extent cx="5943600" cy="1105535"/>
            <wp:effectExtent l="0" t="0" r="0" b="0"/>
            <wp:docPr id="971011963" name="Picture 3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11963" name="Picture 37" descr="A screenshot of a computer&#10;&#10;AI-generated content may be incorrect.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FCEC015" wp14:editId="4FD50AAE">
            <wp:extent cx="5943600" cy="1120775"/>
            <wp:effectExtent l="0" t="0" r="0" b="0"/>
            <wp:docPr id="6585038" name="Picture 38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038" name="Picture 38" descr="A white rectangular object with a black border&#10;&#10;AI-generated content may be incorrect.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4AA693CA" wp14:editId="28676E68">
            <wp:extent cx="5943600" cy="1977390"/>
            <wp:effectExtent l="0" t="0" r="0" b="3810"/>
            <wp:docPr id="1686941299" name="Picture 39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941299" name="Picture 39" descr="A screenshot of a phone&#10;&#10;AI-generated content may be incorrect.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3475A" w14:textId="77777777" w:rsidR="00D823F2" w:rsidRDefault="00D823F2" w:rsidP="001753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  <w:sectPr w:rsidR="00D823F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3DC191FC" w14:textId="7D1A6BCC" w:rsidR="00EA137E" w:rsidRDefault="00EA137E" w:rsidP="001753B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lastRenderedPageBreak/>
        <w:t>Items Table</w:t>
      </w:r>
    </w:p>
    <w:p w14:paraId="3EADA0F2" w14:textId="2D217791" w:rsidR="00347C34" w:rsidRPr="001753B2" w:rsidRDefault="001A1FD5" w:rsidP="00347C34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6D98B20B" wp14:editId="7847076A">
            <wp:extent cx="5943600" cy="4178300"/>
            <wp:effectExtent l="0" t="0" r="0" b="0"/>
            <wp:docPr id="49411787" name="Picture 4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11787" name="Picture 40" descr="A screenshot of a computer&#10;&#10;AI-generated content may be incorrect.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2AF731A8" wp14:editId="1AC0FA17">
            <wp:extent cx="5943600" cy="1564005"/>
            <wp:effectExtent l="0" t="0" r="0" b="0"/>
            <wp:docPr id="811422120" name="Picture 4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422120" name="Picture 41" descr="A screenshot of a compu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AF818E3" wp14:editId="06879738">
            <wp:extent cx="5943600" cy="1572260"/>
            <wp:effectExtent l="0" t="0" r="0" b="2540"/>
            <wp:docPr id="1031000331" name="Picture 4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000331" name="Picture 42" descr="A screenshot of a phone&#10;&#10;AI-generated content may be incorrect.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lastRenderedPageBreak/>
        <w:drawing>
          <wp:inline distT="0" distB="0" distL="0" distR="0" wp14:anchorId="6CABA87F" wp14:editId="2F12FD2E">
            <wp:extent cx="5943600" cy="1791335"/>
            <wp:effectExtent l="0" t="0" r="0" b="0"/>
            <wp:docPr id="1208586675" name="Picture 4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586675" name="Picture 43" descr="A screenshot of a computer&#10;&#10;AI-generated content may be incorrect.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 wp14:anchorId="77F4C638" wp14:editId="41FD5782">
            <wp:extent cx="5943600" cy="1973580"/>
            <wp:effectExtent l="0" t="0" r="0" b="0"/>
            <wp:docPr id="1650399093" name="Picture 44" descr="A screenshot of a black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99093" name="Picture 44" descr="A screenshot of a black box with white text&#10;&#10;AI-generated content may be incorrect.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7C34" w:rsidRPr="001753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65A12"/>
    <w:multiLevelType w:val="hybridMultilevel"/>
    <w:tmpl w:val="9C2E4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DE5423"/>
    <w:multiLevelType w:val="hybridMultilevel"/>
    <w:tmpl w:val="09823F0E"/>
    <w:lvl w:ilvl="0" w:tplc="DB4A2F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AD5955"/>
    <w:multiLevelType w:val="hybridMultilevel"/>
    <w:tmpl w:val="1FA66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9F20DF"/>
    <w:multiLevelType w:val="hybridMultilevel"/>
    <w:tmpl w:val="D5DCD84C"/>
    <w:lvl w:ilvl="0" w:tplc="C7C441F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636859">
    <w:abstractNumId w:val="3"/>
  </w:num>
  <w:num w:numId="2" w16cid:durableId="1384670256">
    <w:abstractNumId w:val="2"/>
  </w:num>
  <w:num w:numId="3" w16cid:durableId="1920016958">
    <w:abstractNumId w:val="1"/>
  </w:num>
  <w:num w:numId="4" w16cid:durableId="111320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EC0"/>
    <w:rsid w:val="00157FDF"/>
    <w:rsid w:val="001753B2"/>
    <w:rsid w:val="001A1FD5"/>
    <w:rsid w:val="001C4CAC"/>
    <w:rsid w:val="001C6397"/>
    <w:rsid w:val="00250CBC"/>
    <w:rsid w:val="0027603B"/>
    <w:rsid w:val="002C114A"/>
    <w:rsid w:val="002C731C"/>
    <w:rsid w:val="00301DFF"/>
    <w:rsid w:val="00321A84"/>
    <w:rsid w:val="00347C34"/>
    <w:rsid w:val="00375AE2"/>
    <w:rsid w:val="003E124F"/>
    <w:rsid w:val="003F7E96"/>
    <w:rsid w:val="0042671D"/>
    <w:rsid w:val="0044046F"/>
    <w:rsid w:val="004537CE"/>
    <w:rsid w:val="00462098"/>
    <w:rsid w:val="004D125B"/>
    <w:rsid w:val="004E2767"/>
    <w:rsid w:val="004E6947"/>
    <w:rsid w:val="00565266"/>
    <w:rsid w:val="00583B58"/>
    <w:rsid w:val="00590208"/>
    <w:rsid w:val="005D0890"/>
    <w:rsid w:val="005E40B9"/>
    <w:rsid w:val="00623A62"/>
    <w:rsid w:val="006838EF"/>
    <w:rsid w:val="006C0F15"/>
    <w:rsid w:val="006F1B06"/>
    <w:rsid w:val="007B38D4"/>
    <w:rsid w:val="007B502B"/>
    <w:rsid w:val="008337F9"/>
    <w:rsid w:val="00851D92"/>
    <w:rsid w:val="008B50BA"/>
    <w:rsid w:val="008D7C2C"/>
    <w:rsid w:val="00930B45"/>
    <w:rsid w:val="009D143D"/>
    <w:rsid w:val="00AA5129"/>
    <w:rsid w:val="00AB3EC0"/>
    <w:rsid w:val="00B210E6"/>
    <w:rsid w:val="00BE7BD5"/>
    <w:rsid w:val="00CB3EBC"/>
    <w:rsid w:val="00CD3A91"/>
    <w:rsid w:val="00D20B9D"/>
    <w:rsid w:val="00D24201"/>
    <w:rsid w:val="00D53C39"/>
    <w:rsid w:val="00D76092"/>
    <w:rsid w:val="00D823F2"/>
    <w:rsid w:val="00E26BCF"/>
    <w:rsid w:val="00EA137E"/>
    <w:rsid w:val="00F3118E"/>
    <w:rsid w:val="00F45E4B"/>
    <w:rsid w:val="00FA210E"/>
    <w:rsid w:val="00FA2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9D6CC4B"/>
  <w15:chartTrackingRefBased/>
  <w15:docId w15:val="{B9818907-0ABB-D047-8496-2724551C1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C731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29</TotalTime>
  <Pages>16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52</cp:revision>
  <dcterms:created xsi:type="dcterms:W3CDTF">2025-03-10T23:09:00Z</dcterms:created>
  <dcterms:modified xsi:type="dcterms:W3CDTF">2025-03-14T05:48:00Z</dcterms:modified>
</cp:coreProperties>
</file>