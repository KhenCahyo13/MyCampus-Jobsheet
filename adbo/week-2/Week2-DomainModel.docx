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25D7" w14:textId="28E01FBA" w:rsidR="00250CBC" w:rsidRPr="004A5579" w:rsidRDefault="00315F61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OBJECT ORIENTED DESIGN</w:t>
      </w:r>
    </w:p>
    <w:p w14:paraId="6418A290" w14:textId="6AF4208A" w:rsidR="00250CBC" w:rsidRPr="004A5579" w:rsidRDefault="00315F61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DOMAIN MODELLING</w:t>
      </w:r>
    </w:p>
    <w:p w14:paraId="20215903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3A6094BE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26370FE5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296999FC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2C686CE" wp14:editId="652E3DFD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3190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208B3310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1732A6CF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D361D4F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14:paraId="700F0576" w14:textId="77777777" w:rsidR="00250CBC" w:rsidRPr="00315F61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315F61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14:paraId="0B516EB1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14:paraId="4E10224A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14:paraId="5C004E3E" w14:textId="77777777"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14:paraId="2DCAD838" w14:textId="77777777" w:rsidR="00326F90" w:rsidRDefault="00326F90" w:rsidP="00250CBC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  <w:sectPr w:rsidR="00326F9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0B346D3" w14:textId="59691FCE" w:rsidR="00865C12" w:rsidRDefault="00865C12" w:rsidP="00326F9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STUDY CASE</w:t>
      </w:r>
    </w:p>
    <w:p w14:paraId="6A658F41" w14:textId="0EED0F9C" w:rsidR="00865C12" w:rsidRPr="00865C12" w:rsidRDefault="00865C12" w:rsidP="00865C12">
      <w:pPr>
        <w:spacing w:after="24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Study case for this </w:t>
      </w:r>
      <w:proofErr w:type="spellStart"/>
      <w:r>
        <w:rPr>
          <w:rFonts w:ascii="Times New Roman" w:hAnsi="Times New Roman" w:cs="Times New Roman"/>
          <w:color w:val="000000" w:themeColor="text1"/>
        </w:rPr>
        <w:t>jobsheet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is </w:t>
      </w:r>
      <w:r w:rsidRPr="00865C12">
        <w:rPr>
          <w:rFonts w:ascii="Times New Roman" w:hAnsi="Times New Roman" w:cs="Times New Roman"/>
          <w:color w:val="000000" w:themeColor="text1"/>
        </w:rPr>
        <w:t xml:space="preserve">Student </w:t>
      </w:r>
      <w:r>
        <w:rPr>
          <w:rFonts w:ascii="Times New Roman" w:hAnsi="Times New Roman" w:cs="Times New Roman"/>
          <w:color w:val="000000" w:themeColor="text1"/>
        </w:rPr>
        <w:t>UKM</w:t>
      </w:r>
      <w:r w:rsidRPr="00865C12">
        <w:rPr>
          <w:rFonts w:ascii="Times New Roman" w:hAnsi="Times New Roman" w:cs="Times New Roman"/>
          <w:color w:val="000000" w:themeColor="text1"/>
        </w:rPr>
        <w:t xml:space="preserve"> Selection Determination System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572C3160" w14:textId="0F4F4FC1" w:rsidR="00315F61" w:rsidRDefault="00A745E0" w:rsidP="00326F9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A745E0">
        <w:rPr>
          <w:rFonts w:ascii="Times New Roman" w:hAnsi="Times New Roman" w:cs="Times New Roman"/>
          <w:b/>
          <w:bCs/>
          <w:color w:val="000000" w:themeColor="text1"/>
          <w:u w:val="single"/>
        </w:rPr>
        <w:t>IDENTIFY ENTITIES</w:t>
      </w:r>
    </w:p>
    <w:p w14:paraId="59AC0681" w14:textId="0CDD4626" w:rsidR="00A745E0" w:rsidRDefault="00865C12" w:rsidP="00865C12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Here are each entities that will used on this case.</w:t>
      </w:r>
    </w:p>
    <w:p w14:paraId="16F1283C" w14:textId="59CD00AC" w:rsidR="00865C12" w:rsidRDefault="00DC068D" w:rsidP="00865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Department</w:t>
      </w:r>
    </w:p>
    <w:p w14:paraId="65BBB220" w14:textId="5DC7550D" w:rsidR="00865C12" w:rsidRDefault="00865C12" w:rsidP="00865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Class</w:t>
      </w:r>
    </w:p>
    <w:p w14:paraId="5D03C5D2" w14:textId="47A4DD2D" w:rsidR="00865C12" w:rsidRDefault="00DC068D" w:rsidP="00865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Student</w:t>
      </w:r>
    </w:p>
    <w:p w14:paraId="3D4FCE67" w14:textId="77777777" w:rsidR="00865C12" w:rsidRDefault="00865C12" w:rsidP="00865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UKM</w:t>
      </w:r>
    </w:p>
    <w:p w14:paraId="5E4AAA83" w14:textId="1BC25861" w:rsidR="00865C12" w:rsidRDefault="00865C12" w:rsidP="00865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StudentUKM</w:t>
      </w:r>
      <w:proofErr w:type="spellEnd"/>
    </w:p>
    <w:p w14:paraId="058A7914" w14:textId="06C4FC76" w:rsidR="00865C12" w:rsidRDefault="00865C12" w:rsidP="00865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Criteria</w:t>
      </w:r>
    </w:p>
    <w:p w14:paraId="3834F0DC" w14:textId="16DBA8B5" w:rsidR="00865C12" w:rsidRDefault="00865C12" w:rsidP="00865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Assessment</w:t>
      </w:r>
    </w:p>
    <w:p w14:paraId="6CCC2A6D" w14:textId="15669D5A" w:rsidR="00865C12" w:rsidRDefault="00865C12" w:rsidP="00865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Recommendation</w:t>
      </w:r>
    </w:p>
    <w:p w14:paraId="355F7479" w14:textId="19650BB7" w:rsidR="00DC068D" w:rsidRDefault="00DC068D" w:rsidP="00865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UKMCriteria</w:t>
      </w:r>
    </w:p>
    <w:p w14:paraId="3A3BBC03" w14:textId="67DC21F0" w:rsidR="00787A56" w:rsidRDefault="00787A56" w:rsidP="00787A5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ENTITY ATTRIBUTES</w:t>
      </w:r>
      <w:r w:rsidR="00A66271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&amp; METHODS</w:t>
      </w:r>
    </w:p>
    <w:p w14:paraId="532A5715" w14:textId="0C9228C7" w:rsidR="00787A56" w:rsidRDefault="00787A56" w:rsidP="00787A56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Here are the attributes</w:t>
      </w:r>
      <w:r w:rsidR="00A66271">
        <w:rPr>
          <w:rFonts w:ascii="Times New Roman" w:hAnsi="Times New Roman" w:cs="Times New Roman"/>
          <w:color w:val="000000" w:themeColor="text1"/>
        </w:rPr>
        <w:t xml:space="preserve"> and methods</w:t>
      </w:r>
      <w:r>
        <w:rPr>
          <w:rFonts w:ascii="Times New Roman" w:hAnsi="Times New Roman" w:cs="Times New Roman"/>
          <w:color w:val="000000" w:themeColor="text1"/>
        </w:rPr>
        <w:t xml:space="preserve"> that is owned by each entities:</w:t>
      </w:r>
    </w:p>
    <w:p w14:paraId="5CEAC88C" w14:textId="4CDE71BF" w:rsidR="00477B3D" w:rsidRPr="00477B3D" w:rsidRDefault="00A66271" w:rsidP="00787A5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Department</w:t>
      </w:r>
    </w:p>
    <w:p w14:paraId="11CBC687" w14:textId="7160CE73" w:rsidR="00787A56" w:rsidRPr="00477B3D" w:rsidRDefault="000D5A28" w:rsidP="00477B3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477B3D">
        <w:rPr>
          <w:rFonts w:ascii="Times New Roman" w:hAnsi="Times New Roman" w:cs="Times New Roman"/>
          <w:color w:val="000000" w:themeColor="text1"/>
        </w:rPr>
        <w:t>id: string</w:t>
      </w:r>
    </w:p>
    <w:p w14:paraId="5A0D1F83" w14:textId="29DD1760" w:rsidR="00477B3D" w:rsidRPr="00477B3D" w:rsidRDefault="000D5A28" w:rsidP="00477B3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477B3D">
        <w:rPr>
          <w:rFonts w:ascii="Times New Roman" w:hAnsi="Times New Roman" w:cs="Times New Roman"/>
          <w:color w:val="000000" w:themeColor="text1"/>
        </w:rPr>
        <w:t>name: string</w:t>
      </w:r>
    </w:p>
    <w:p w14:paraId="77A2BF63" w14:textId="21D6929F" w:rsidR="00477B3D" w:rsidRPr="00A66271" w:rsidRDefault="000D5A28" w:rsidP="00477B3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A66271">
        <w:rPr>
          <w:rFonts w:ascii="Times New Roman" w:hAnsi="Times New Roman" w:cs="Times New Roman"/>
          <w:color w:val="000000" w:themeColor="text1"/>
        </w:rPr>
        <w:t>createDepartment(name)</w:t>
      </w:r>
    </w:p>
    <w:p w14:paraId="1DAA7327" w14:textId="3FC3A1F2" w:rsidR="00A66271" w:rsidRPr="00A66271" w:rsidRDefault="000D5A28" w:rsidP="00477B3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A66271">
        <w:rPr>
          <w:rFonts w:ascii="Times New Roman" w:hAnsi="Times New Roman" w:cs="Times New Roman"/>
          <w:color w:val="000000" w:themeColor="text1"/>
        </w:rPr>
        <w:t>getAllDepartment</w:t>
      </w:r>
      <w:proofErr w:type="spellEnd"/>
      <w:r w:rsidR="00A66271">
        <w:rPr>
          <w:rFonts w:ascii="Times New Roman" w:hAnsi="Times New Roman" w:cs="Times New Roman"/>
          <w:color w:val="000000" w:themeColor="text1"/>
        </w:rPr>
        <w:t>()</w:t>
      </w:r>
    </w:p>
    <w:p w14:paraId="23370FB2" w14:textId="4F28A5FE" w:rsidR="00A66271" w:rsidRPr="00787A56" w:rsidRDefault="000D5A28" w:rsidP="00477B3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A66271">
        <w:rPr>
          <w:rFonts w:ascii="Times New Roman" w:hAnsi="Times New Roman" w:cs="Times New Roman"/>
          <w:color w:val="000000" w:themeColor="text1"/>
        </w:rPr>
        <w:t>getDepartmentById</w:t>
      </w:r>
      <w:proofErr w:type="spellEnd"/>
      <w:r w:rsidR="00A66271">
        <w:rPr>
          <w:rFonts w:ascii="Times New Roman" w:hAnsi="Times New Roman" w:cs="Times New Roman"/>
          <w:color w:val="000000" w:themeColor="text1"/>
        </w:rPr>
        <w:t>(id)</w:t>
      </w:r>
    </w:p>
    <w:p w14:paraId="47BB101E" w14:textId="4AF2346E" w:rsidR="00787A56" w:rsidRPr="00477B3D" w:rsidRDefault="00787A56" w:rsidP="00787A5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Class</w:t>
      </w:r>
    </w:p>
    <w:p w14:paraId="5896932D" w14:textId="6574DC62" w:rsidR="00477B3D" w:rsidRPr="00477B3D" w:rsidRDefault="000D5A28" w:rsidP="00477B3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477B3D">
        <w:rPr>
          <w:rFonts w:ascii="Times New Roman" w:hAnsi="Times New Roman" w:cs="Times New Roman"/>
          <w:color w:val="000000" w:themeColor="text1"/>
        </w:rPr>
        <w:t>id: string</w:t>
      </w:r>
    </w:p>
    <w:p w14:paraId="3B7A5FF6" w14:textId="4F379702" w:rsidR="00477B3D" w:rsidRPr="00477B3D" w:rsidRDefault="000D5A28" w:rsidP="00477B3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477B3D">
        <w:rPr>
          <w:rFonts w:ascii="Times New Roman" w:hAnsi="Times New Roman" w:cs="Times New Roman"/>
          <w:color w:val="000000" w:themeColor="text1"/>
        </w:rPr>
        <w:t>name: string</w:t>
      </w:r>
    </w:p>
    <w:p w14:paraId="5172163B" w14:textId="22A907C9" w:rsidR="00477B3D" w:rsidRPr="00A66271" w:rsidRDefault="000D5A28" w:rsidP="00477B3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477B3D">
        <w:rPr>
          <w:rFonts w:ascii="Times New Roman" w:hAnsi="Times New Roman" w:cs="Times New Roman"/>
          <w:color w:val="000000" w:themeColor="text1"/>
        </w:rPr>
        <w:t>department: Department</w:t>
      </w:r>
    </w:p>
    <w:p w14:paraId="0948A82D" w14:textId="499C7E9D" w:rsidR="00A66271" w:rsidRPr="00A66271" w:rsidRDefault="000D5A28" w:rsidP="00477B3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A66271">
        <w:rPr>
          <w:rFonts w:ascii="Times New Roman" w:hAnsi="Times New Roman" w:cs="Times New Roman"/>
          <w:color w:val="000000" w:themeColor="text1"/>
        </w:rPr>
        <w:t>createClass</w:t>
      </w:r>
      <w:proofErr w:type="spellEnd"/>
      <w:r w:rsidR="00A66271">
        <w:rPr>
          <w:rFonts w:ascii="Times New Roman" w:hAnsi="Times New Roman" w:cs="Times New Roman"/>
          <w:color w:val="000000" w:themeColor="text1"/>
        </w:rPr>
        <w:t>(name, department)</w:t>
      </w:r>
    </w:p>
    <w:p w14:paraId="5F7AC60A" w14:textId="13B229A6" w:rsidR="00A66271" w:rsidRPr="00A66271" w:rsidRDefault="000D5A28" w:rsidP="00477B3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A66271">
        <w:rPr>
          <w:rFonts w:ascii="Times New Roman" w:hAnsi="Times New Roman" w:cs="Times New Roman"/>
          <w:color w:val="000000" w:themeColor="text1"/>
        </w:rPr>
        <w:t>getAllClass</w:t>
      </w:r>
      <w:proofErr w:type="spellEnd"/>
      <w:r w:rsidR="00A66271">
        <w:rPr>
          <w:rFonts w:ascii="Times New Roman" w:hAnsi="Times New Roman" w:cs="Times New Roman"/>
          <w:color w:val="000000" w:themeColor="text1"/>
        </w:rPr>
        <w:t>()</w:t>
      </w:r>
    </w:p>
    <w:p w14:paraId="752700F6" w14:textId="34F48C43" w:rsidR="00A66271" w:rsidRPr="00787A56" w:rsidRDefault="000D5A28" w:rsidP="00477B3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A66271">
        <w:rPr>
          <w:rFonts w:ascii="Times New Roman" w:hAnsi="Times New Roman" w:cs="Times New Roman"/>
          <w:color w:val="000000" w:themeColor="text1"/>
        </w:rPr>
        <w:t>getClassById</w:t>
      </w:r>
      <w:proofErr w:type="spellEnd"/>
      <w:r w:rsidR="00A66271">
        <w:rPr>
          <w:rFonts w:ascii="Times New Roman" w:hAnsi="Times New Roman" w:cs="Times New Roman"/>
          <w:color w:val="000000" w:themeColor="text1"/>
        </w:rPr>
        <w:t>(id)</w:t>
      </w:r>
    </w:p>
    <w:p w14:paraId="3D263CA9" w14:textId="77777777" w:rsidR="00A66271" w:rsidRDefault="00A66271" w:rsidP="00A6627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A6627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07DC149" w14:textId="0B77B953" w:rsidR="00477B3D" w:rsidRDefault="00A66271" w:rsidP="00A6627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Student</w:t>
      </w:r>
    </w:p>
    <w:p w14:paraId="7FC0806E" w14:textId="24B5C0B5" w:rsidR="00A66271" w:rsidRPr="00A66271" w:rsidRDefault="000D5A28" w:rsidP="00A6627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A66271">
        <w:rPr>
          <w:rFonts w:ascii="Times New Roman" w:hAnsi="Times New Roman" w:cs="Times New Roman"/>
          <w:color w:val="000000" w:themeColor="text1"/>
        </w:rPr>
        <w:t>id: string</w:t>
      </w:r>
    </w:p>
    <w:p w14:paraId="1D14E6B7" w14:textId="6BAE957A" w:rsidR="00A66271" w:rsidRPr="00A66271" w:rsidRDefault="000D5A28" w:rsidP="00A6627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A66271">
        <w:rPr>
          <w:rFonts w:ascii="Times New Roman" w:hAnsi="Times New Roman" w:cs="Times New Roman"/>
          <w:color w:val="000000" w:themeColor="text1"/>
        </w:rPr>
        <w:t>name: string</w:t>
      </w:r>
    </w:p>
    <w:p w14:paraId="54504FC6" w14:textId="23A94C3A" w:rsidR="00A66271" w:rsidRPr="00A66271" w:rsidRDefault="000D5A28" w:rsidP="00A6627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A66271">
        <w:rPr>
          <w:rFonts w:ascii="Times New Roman" w:hAnsi="Times New Roman" w:cs="Times New Roman"/>
          <w:color w:val="000000" w:themeColor="text1"/>
        </w:rPr>
        <w:t>nim: string</w:t>
      </w:r>
    </w:p>
    <w:p w14:paraId="038AD851" w14:textId="30DE1DEB" w:rsidR="00A66271" w:rsidRPr="00A66271" w:rsidRDefault="000D5A28" w:rsidP="00A6627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A66271">
        <w:rPr>
          <w:rFonts w:ascii="Times New Roman" w:hAnsi="Times New Roman" w:cs="Times New Roman"/>
          <w:color w:val="000000" w:themeColor="text1"/>
        </w:rPr>
        <w:t>class: Class</w:t>
      </w:r>
    </w:p>
    <w:p w14:paraId="4F6F3C53" w14:textId="542E99D6" w:rsidR="00A66271" w:rsidRPr="00A66271" w:rsidRDefault="000D5A28" w:rsidP="00A6627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A66271">
        <w:rPr>
          <w:rFonts w:ascii="Times New Roman" w:hAnsi="Times New Roman" w:cs="Times New Roman"/>
          <w:color w:val="000000" w:themeColor="text1"/>
        </w:rPr>
        <w:t>createStudent</w:t>
      </w:r>
      <w:proofErr w:type="spellEnd"/>
      <w:r w:rsidR="00A66271">
        <w:rPr>
          <w:rFonts w:ascii="Times New Roman" w:hAnsi="Times New Roman" w:cs="Times New Roman"/>
          <w:color w:val="000000" w:themeColor="text1"/>
        </w:rPr>
        <w:t>(name, nim, class)</w:t>
      </w:r>
    </w:p>
    <w:p w14:paraId="10B5279C" w14:textId="1AD07BF0" w:rsidR="00A66271" w:rsidRPr="00A66271" w:rsidRDefault="000D5A28" w:rsidP="00A6627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A66271">
        <w:rPr>
          <w:rFonts w:ascii="Times New Roman" w:hAnsi="Times New Roman" w:cs="Times New Roman"/>
          <w:color w:val="000000" w:themeColor="text1"/>
        </w:rPr>
        <w:t>getStudentById</w:t>
      </w:r>
      <w:proofErr w:type="spellEnd"/>
      <w:r w:rsidR="00A66271">
        <w:rPr>
          <w:rFonts w:ascii="Times New Roman" w:hAnsi="Times New Roman" w:cs="Times New Roman"/>
          <w:color w:val="000000" w:themeColor="text1"/>
        </w:rPr>
        <w:t>(id)</w:t>
      </w:r>
    </w:p>
    <w:p w14:paraId="2BFE8B51" w14:textId="4B2F6DD2" w:rsidR="00A66271" w:rsidRDefault="000D5A28" w:rsidP="00A66271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A66271">
        <w:rPr>
          <w:rFonts w:ascii="Times New Roman" w:hAnsi="Times New Roman" w:cs="Times New Roman"/>
          <w:color w:val="000000" w:themeColor="text1"/>
        </w:rPr>
        <w:t>getUkmRecommendation</w:t>
      </w:r>
      <w:proofErr w:type="spellEnd"/>
      <w:r w:rsidR="00A66271">
        <w:rPr>
          <w:rFonts w:ascii="Times New Roman" w:hAnsi="Times New Roman" w:cs="Times New Roman"/>
          <w:color w:val="000000" w:themeColor="text1"/>
        </w:rPr>
        <w:t>()</w:t>
      </w:r>
    </w:p>
    <w:p w14:paraId="1C8C0D74" w14:textId="44AFC828" w:rsidR="00A66271" w:rsidRDefault="00A53453" w:rsidP="00A6627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UKM</w:t>
      </w:r>
    </w:p>
    <w:p w14:paraId="4568261F" w14:textId="7594DDA3" w:rsidR="00A53453" w:rsidRPr="009A63FD" w:rsidRDefault="000D5A28" w:rsidP="00A5345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9A63FD">
        <w:rPr>
          <w:rFonts w:ascii="Times New Roman" w:hAnsi="Times New Roman" w:cs="Times New Roman"/>
          <w:color w:val="000000" w:themeColor="text1"/>
        </w:rPr>
        <w:t>id: string</w:t>
      </w:r>
    </w:p>
    <w:p w14:paraId="26BEF682" w14:textId="6B07B9F0" w:rsidR="009A63FD" w:rsidRPr="009A63FD" w:rsidRDefault="000D5A28" w:rsidP="00A5345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9A63FD">
        <w:rPr>
          <w:rFonts w:ascii="Times New Roman" w:hAnsi="Times New Roman" w:cs="Times New Roman"/>
          <w:color w:val="000000" w:themeColor="text1"/>
        </w:rPr>
        <w:t>name: string</w:t>
      </w:r>
    </w:p>
    <w:p w14:paraId="2F0CD25F" w14:textId="22751277" w:rsidR="009A63FD" w:rsidRPr="009A63FD" w:rsidRDefault="000D5A28" w:rsidP="00A5345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9A63FD">
        <w:rPr>
          <w:rFonts w:ascii="Times New Roman" w:hAnsi="Times New Roman" w:cs="Times New Roman"/>
          <w:color w:val="000000" w:themeColor="text1"/>
        </w:rPr>
        <w:t>description: string</w:t>
      </w:r>
    </w:p>
    <w:p w14:paraId="6EE984B7" w14:textId="005236D3" w:rsidR="009A63FD" w:rsidRPr="009A63FD" w:rsidRDefault="000D5A28" w:rsidP="00A5345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9A63FD">
        <w:rPr>
          <w:rFonts w:ascii="Times New Roman" w:hAnsi="Times New Roman" w:cs="Times New Roman"/>
          <w:color w:val="000000" w:themeColor="text1"/>
        </w:rPr>
        <w:t>leader: Student</w:t>
      </w:r>
    </w:p>
    <w:p w14:paraId="09819ED8" w14:textId="6D0DFD17" w:rsidR="009A63FD" w:rsidRPr="009A63FD" w:rsidRDefault="000D5A28" w:rsidP="00A5345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9A63FD">
        <w:rPr>
          <w:rFonts w:ascii="Times New Roman" w:hAnsi="Times New Roman" w:cs="Times New Roman"/>
          <w:color w:val="000000" w:themeColor="text1"/>
        </w:rPr>
        <w:t>createUkm</w:t>
      </w:r>
      <w:proofErr w:type="spellEnd"/>
      <w:r w:rsidR="009A63FD">
        <w:rPr>
          <w:rFonts w:ascii="Times New Roman" w:hAnsi="Times New Roman" w:cs="Times New Roman"/>
          <w:color w:val="000000" w:themeColor="text1"/>
        </w:rPr>
        <w:t>(name, description, leader)</w:t>
      </w:r>
    </w:p>
    <w:p w14:paraId="41960F56" w14:textId="4CB33D4A" w:rsidR="009A63FD" w:rsidRPr="009A63FD" w:rsidRDefault="000D5A28" w:rsidP="00A5345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9A63FD">
        <w:rPr>
          <w:rFonts w:ascii="Times New Roman" w:hAnsi="Times New Roman" w:cs="Times New Roman"/>
          <w:color w:val="000000" w:themeColor="text1"/>
        </w:rPr>
        <w:t>getAllUkm</w:t>
      </w:r>
      <w:proofErr w:type="spellEnd"/>
      <w:r w:rsidR="009A63FD">
        <w:rPr>
          <w:rFonts w:ascii="Times New Roman" w:hAnsi="Times New Roman" w:cs="Times New Roman"/>
          <w:color w:val="000000" w:themeColor="text1"/>
        </w:rPr>
        <w:t>()</w:t>
      </w:r>
    </w:p>
    <w:p w14:paraId="768C56E2" w14:textId="1343112F" w:rsidR="009A63FD" w:rsidRDefault="000D5A28" w:rsidP="00A5345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9A63FD">
        <w:rPr>
          <w:rFonts w:ascii="Times New Roman" w:hAnsi="Times New Roman" w:cs="Times New Roman"/>
          <w:color w:val="000000" w:themeColor="text1"/>
        </w:rPr>
        <w:t>getUkmById</w:t>
      </w:r>
      <w:proofErr w:type="spellEnd"/>
      <w:r w:rsidR="009A63FD">
        <w:rPr>
          <w:rFonts w:ascii="Times New Roman" w:hAnsi="Times New Roman" w:cs="Times New Roman"/>
          <w:color w:val="000000" w:themeColor="text1"/>
        </w:rPr>
        <w:t>(id)</w:t>
      </w:r>
    </w:p>
    <w:p w14:paraId="2C616F26" w14:textId="575AB296" w:rsidR="00A53453" w:rsidRDefault="009A63FD" w:rsidP="00A6627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StudentUKM</w:t>
      </w:r>
      <w:proofErr w:type="spellEnd"/>
    </w:p>
    <w:p w14:paraId="1B33B73D" w14:textId="0EF6EEA0" w:rsidR="009A63FD" w:rsidRPr="009A63FD" w:rsidRDefault="000D5A28" w:rsidP="009A63F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9A63FD">
        <w:rPr>
          <w:rFonts w:ascii="Times New Roman" w:hAnsi="Times New Roman" w:cs="Times New Roman"/>
          <w:color w:val="000000" w:themeColor="text1"/>
        </w:rPr>
        <w:t>id: string</w:t>
      </w:r>
    </w:p>
    <w:p w14:paraId="14344DD8" w14:textId="322D2C98" w:rsidR="009A63FD" w:rsidRPr="009A63FD" w:rsidRDefault="000D5A28" w:rsidP="009A63F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9A63FD">
        <w:rPr>
          <w:rFonts w:ascii="Times New Roman" w:hAnsi="Times New Roman" w:cs="Times New Roman"/>
          <w:color w:val="000000" w:themeColor="text1"/>
        </w:rPr>
        <w:t>student: Student</w:t>
      </w:r>
    </w:p>
    <w:p w14:paraId="18ACF618" w14:textId="0A148D1A" w:rsidR="009A63FD" w:rsidRPr="009A63FD" w:rsidRDefault="000D5A28" w:rsidP="009A63F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9A63FD">
        <w:rPr>
          <w:rFonts w:ascii="Times New Roman" w:hAnsi="Times New Roman" w:cs="Times New Roman"/>
          <w:color w:val="000000" w:themeColor="text1"/>
        </w:rPr>
        <w:t>ukm: UKM</w:t>
      </w:r>
    </w:p>
    <w:p w14:paraId="0A6EE8FD" w14:textId="5175D5AB" w:rsidR="009A63FD" w:rsidRDefault="000D5A28" w:rsidP="009A63F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9A63FD">
        <w:rPr>
          <w:rFonts w:ascii="Times New Roman" w:hAnsi="Times New Roman" w:cs="Times New Roman"/>
          <w:color w:val="000000" w:themeColor="text1"/>
        </w:rPr>
        <w:t>getStudentUkm</w:t>
      </w:r>
      <w:proofErr w:type="spellEnd"/>
      <w:r w:rsidR="009A63FD">
        <w:rPr>
          <w:rFonts w:ascii="Times New Roman" w:hAnsi="Times New Roman" w:cs="Times New Roman"/>
          <w:color w:val="000000" w:themeColor="text1"/>
        </w:rPr>
        <w:t>(student)</w:t>
      </w:r>
    </w:p>
    <w:p w14:paraId="12FD86E7" w14:textId="48E45EF8" w:rsidR="009A63FD" w:rsidRDefault="009A63FD" w:rsidP="00A6627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Criteria</w:t>
      </w:r>
    </w:p>
    <w:p w14:paraId="63A75248" w14:textId="3092D5F1" w:rsidR="009A63FD" w:rsidRPr="009A63FD" w:rsidRDefault="000D5A28" w:rsidP="009A63F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9A63FD">
        <w:rPr>
          <w:rFonts w:ascii="Times New Roman" w:hAnsi="Times New Roman" w:cs="Times New Roman"/>
          <w:color w:val="000000" w:themeColor="text1"/>
        </w:rPr>
        <w:t>id: string</w:t>
      </w:r>
    </w:p>
    <w:p w14:paraId="5152C9E0" w14:textId="0C2649B5" w:rsidR="009A63FD" w:rsidRPr="009A63FD" w:rsidRDefault="000D5A28" w:rsidP="009A63F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9A63FD">
        <w:rPr>
          <w:rFonts w:ascii="Times New Roman" w:hAnsi="Times New Roman" w:cs="Times New Roman"/>
          <w:color w:val="000000" w:themeColor="text1"/>
        </w:rPr>
        <w:t>name: string</w:t>
      </w:r>
    </w:p>
    <w:p w14:paraId="0A081ACC" w14:textId="6E87F832" w:rsidR="009A63FD" w:rsidRPr="00AD2EAC" w:rsidRDefault="000D5A28" w:rsidP="009A63F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9A63FD">
        <w:rPr>
          <w:rFonts w:ascii="Times New Roman" w:hAnsi="Times New Roman" w:cs="Times New Roman"/>
          <w:color w:val="000000" w:themeColor="text1"/>
        </w:rPr>
        <w:t xml:space="preserve">weight: </w:t>
      </w:r>
      <w:r w:rsidR="00D05E72">
        <w:rPr>
          <w:rFonts w:ascii="Times New Roman" w:hAnsi="Times New Roman" w:cs="Times New Roman"/>
          <w:color w:val="000000" w:themeColor="text1"/>
        </w:rPr>
        <w:t>float</w:t>
      </w:r>
    </w:p>
    <w:p w14:paraId="27A17F8A" w14:textId="27E4B4D2" w:rsidR="00AD2EAC" w:rsidRPr="00AD2EAC" w:rsidRDefault="000D5A28" w:rsidP="009A63F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AD2EAC">
        <w:rPr>
          <w:rFonts w:ascii="Times New Roman" w:hAnsi="Times New Roman" w:cs="Times New Roman"/>
          <w:color w:val="000000" w:themeColor="text1"/>
        </w:rPr>
        <w:t>createCriteria</w:t>
      </w:r>
      <w:proofErr w:type="spellEnd"/>
      <w:r w:rsidR="00AD2EAC">
        <w:rPr>
          <w:rFonts w:ascii="Times New Roman" w:hAnsi="Times New Roman" w:cs="Times New Roman"/>
          <w:color w:val="000000" w:themeColor="text1"/>
        </w:rPr>
        <w:t>(name, weight)</w:t>
      </w:r>
    </w:p>
    <w:p w14:paraId="5EA9B665" w14:textId="0BF9ADD1" w:rsidR="00AD2EAC" w:rsidRPr="00AD2EAC" w:rsidRDefault="000D5A28" w:rsidP="009A63F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AD2EAC">
        <w:rPr>
          <w:rFonts w:ascii="Times New Roman" w:hAnsi="Times New Roman" w:cs="Times New Roman"/>
          <w:color w:val="000000" w:themeColor="text1"/>
        </w:rPr>
        <w:t>getAllCriteria</w:t>
      </w:r>
      <w:proofErr w:type="spellEnd"/>
      <w:r w:rsidR="00AD2EAC">
        <w:rPr>
          <w:rFonts w:ascii="Times New Roman" w:hAnsi="Times New Roman" w:cs="Times New Roman"/>
          <w:color w:val="000000" w:themeColor="text1"/>
        </w:rPr>
        <w:t>()</w:t>
      </w:r>
    </w:p>
    <w:p w14:paraId="754963DA" w14:textId="048DD005" w:rsidR="00AD2EAC" w:rsidRDefault="000D5A28" w:rsidP="009A63FD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AD2EAC">
        <w:rPr>
          <w:rFonts w:ascii="Times New Roman" w:hAnsi="Times New Roman" w:cs="Times New Roman"/>
          <w:color w:val="000000" w:themeColor="text1"/>
        </w:rPr>
        <w:t>getCriteriaById</w:t>
      </w:r>
      <w:proofErr w:type="spellEnd"/>
      <w:r w:rsidR="00AD2EAC">
        <w:rPr>
          <w:rFonts w:ascii="Times New Roman" w:hAnsi="Times New Roman" w:cs="Times New Roman"/>
          <w:color w:val="000000" w:themeColor="text1"/>
        </w:rPr>
        <w:t>(id)</w:t>
      </w:r>
    </w:p>
    <w:p w14:paraId="255B8BB7" w14:textId="77777777" w:rsidR="00DD22A8" w:rsidRDefault="00DD22A8" w:rsidP="00A6627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DD22A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1FFAAC9" w14:textId="477261B9" w:rsidR="009A63FD" w:rsidRDefault="00AD2EAC" w:rsidP="00A6627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Assessment</w:t>
      </w:r>
    </w:p>
    <w:p w14:paraId="4AC6FE8D" w14:textId="4F71FFEB" w:rsidR="007B74C3" w:rsidRPr="007B74C3" w:rsidRDefault="000D5A28" w:rsidP="007B74C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7B74C3" w:rsidRPr="007B74C3">
        <w:rPr>
          <w:rFonts w:ascii="Times New Roman" w:hAnsi="Times New Roman" w:cs="Times New Roman"/>
          <w:color w:val="000000" w:themeColor="text1"/>
        </w:rPr>
        <w:t>id:</w:t>
      </w:r>
      <w:r w:rsidR="007B74C3">
        <w:rPr>
          <w:rFonts w:ascii="Times New Roman" w:hAnsi="Times New Roman" w:cs="Times New Roman"/>
          <w:color w:val="000000" w:themeColor="text1"/>
        </w:rPr>
        <w:t xml:space="preserve"> string</w:t>
      </w:r>
    </w:p>
    <w:p w14:paraId="66E1BE37" w14:textId="6373CBBC" w:rsidR="007B74C3" w:rsidRDefault="000D5A28" w:rsidP="00AD2EAC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7B74C3">
        <w:rPr>
          <w:rFonts w:ascii="Times New Roman" w:hAnsi="Times New Roman" w:cs="Times New Roman"/>
          <w:color w:val="000000" w:themeColor="text1"/>
        </w:rPr>
        <w:t>name: string</w:t>
      </w:r>
    </w:p>
    <w:p w14:paraId="018CCDBD" w14:textId="6C5BE4AE" w:rsidR="007B74C3" w:rsidRDefault="000D5A28" w:rsidP="00AD2EAC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7B74C3">
        <w:rPr>
          <w:rFonts w:ascii="Times New Roman" w:hAnsi="Times New Roman" w:cs="Times New Roman"/>
          <w:color w:val="000000" w:themeColor="text1"/>
        </w:rPr>
        <w:t>score: float</w:t>
      </w:r>
    </w:p>
    <w:p w14:paraId="15219B91" w14:textId="1C60CAF1" w:rsidR="007B74C3" w:rsidRDefault="000D5A28" w:rsidP="00AD2EAC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7B74C3">
        <w:rPr>
          <w:rFonts w:ascii="Times New Roman" w:hAnsi="Times New Roman" w:cs="Times New Roman"/>
          <w:color w:val="000000" w:themeColor="text1"/>
        </w:rPr>
        <w:t>getStudentAssessments</w:t>
      </w:r>
      <w:proofErr w:type="spellEnd"/>
      <w:r w:rsidR="007B74C3">
        <w:rPr>
          <w:rFonts w:ascii="Times New Roman" w:hAnsi="Times New Roman" w:cs="Times New Roman"/>
          <w:color w:val="000000" w:themeColor="text1"/>
        </w:rPr>
        <w:t>(student)</w:t>
      </w:r>
    </w:p>
    <w:p w14:paraId="3CD36EF8" w14:textId="48565066" w:rsidR="007B74C3" w:rsidRPr="007B74C3" w:rsidRDefault="000D5A28" w:rsidP="00AD2EAC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+</w:t>
      </w:r>
      <w:proofErr w:type="spellStart"/>
      <w:r w:rsidR="007B74C3">
        <w:rPr>
          <w:rFonts w:ascii="Times New Roman" w:hAnsi="Times New Roman" w:cs="Times New Roman"/>
          <w:color w:val="000000" w:themeColor="text1"/>
        </w:rPr>
        <w:t>getStudentRecommendation</w:t>
      </w:r>
      <w:proofErr w:type="spellEnd"/>
      <w:r w:rsidR="007B74C3">
        <w:rPr>
          <w:rFonts w:ascii="Times New Roman" w:hAnsi="Times New Roman" w:cs="Times New Roman"/>
          <w:color w:val="000000" w:themeColor="text1"/>
        </w:rPr>
        <w:t>(student)</w:t>
      </w:r>
    </w:p>
    <w:p w14:paraId="65B0690F" w14:textId="50F31DED" w:rsidR="00AD2EAC" w:rsidRDefault="007B74C3" w:rsidP="00A6627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Recommendation</w:t>
      </w:r>
    </w:p>
    <w:p w14:paraId="491A058D" w14:textId="32573285" w:rsidR="007B74C3" w:rsidRPr="000D5A28" w:rsidRDefault="000D5A28" w:rsidP="007B74C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</w:t>
      </w:r>
      <w:r w:rsidR="007B74C3">
        <w:rPr>
          <w:rFonts w:ascii="Times New Roman" w:hAnsi="Times New Roman" w:cs="Times New Roman"/>
          <w:color w:val="000000" w:themeColor="text1"/>
        </w:rPr>
        <w:t>id: string</w:t>
      </w:r>
    </w:p>
    <w:p w14:paraId="0FE59110" w14:textId="1FA4E6F2" w:rsidR="000D5A28" w:rsidRDefault="000D5A28" w:rsidP="007B74C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#ukm: UKM</w:t>
      </w:r>
    </w:p>
    <w:p w14:paraId="567CA6A3" w14:textId="1B7954FC" w:rsidR="007B74C3" w:rsidRDefault="007B74C3" w:rsidP="00A6627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UKMCriteria</w:t>
      </w:r>
      <w:proofErr w:type="spellEnd"/>
    </w:p>
    <w:p w14:paraId="61094CC1" w14:textId="30526347" w:rsidR="00830BAA" w:rsidRPr="00830BAA" w:rsidRDefault="00830BAA" w:rsidP="00830BAA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#ukm: UKM</w:t>
      </w:r>
    </w:p>
    <w:p w14:paraId="10051C66" w14:textId="1B917A3D" w:rsidR="00830BAA" w:rsidRPr="00830BAA" w:rsidRDefault="00830BAA" w:rsidP="00830BAA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#criteria: Criteria</w:t>
      </w:r>
    </w:p>
    <w:p w14:paraId="0BBDA14E" w14:textId="0D9C28EB" w:rsidR="00865C12" w:rsidRDefault="00A65951" w:rsidP="00865C1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A65951">
        <w:rPr>
          <w:rFonts w:ascii="Times New Roman" w:hAnsi="Times New Roman" w:cs="Times New Roman"/>
          <w:b/>
          <w:bCs/>
          <w:color w:val="000000" w:themeColor="text1"/>
          <w:u w:val="single"/>
        </w:rPr>
        <w:t>RELATIONSHIP BETWEEN ENTITIES</w:t>
      </w:r>
    </w:p>
    <w:p w14:paraId="265FF6F4" w14:textId="0B960231" w:rsidR="00A65951" w:rsidRDefault="00FD4980" w:rsidP="00865C12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Here are explanation about relationship between entities that will used on this case.</w:t>
      </w:r>
    </w:p>
    <w:p w14:paraId="419382D8" w14:textId="44B20F3B" w:rsidR="00FD4980" w:rsidRPr="00EE337F" w:rsidRDefault="00EE337F" w:rsidP="00FD49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EE337F">
        <w:rPr>
          <w:rFonts w:ascii="Times New Roman" w:hAnsi="Times New Roman" w:cs="Times New Roman"/>
          <w:b/>
          <w:bCs/>
          <w:color w:val="000000" w:themeColor="text1"/>
        </w:rPr>
        <w:t>Department – Class</w:t>
      </w:r>
    </w:p>
    <w:p w14:paraId="410B187F" w14:textId="7F73EFA8" w:rsidR="00EE337F" w:rsidRDefault="00DE62D4" w:rsidP="00EE337F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E62D4">
        <w:rPr>
          <w:rFonts w:ascii="Times New Roman" w:hAnsi="Times New Roman" w:cs="Times New Roman"/>
          <w:b/>
          <w:bCs/>
          <w:color w:val="000000" w:themeColor="text1"/>
        </w:rPr>
        <w:t>Relations</w:t>
      </w:r>
      <w:r>
        <w:rPr>
          <w:rFonts w:ascii="Times New Roman" w:hAnsi="Times New Roman" w:cs="Times New Roman"/>
          <w:color w:val="000000" w:themeColor="text1"/>
        </w:rPr>
        <w:t>: Composition (1-to-Many)</w:t>
      </w:r>
    </w:p>
    <w:p w14:paraId="1C3B99A2" w14:textId="50B222CA" w:rsidR="00DE62D4" w:rsidRDefault="00DE62D4" w:rsidP="00EE337F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E62D4">
        <w:rPr>
          <w:rFonts w:ascii="Times New Roman" w:hAnsi="Times New Roman" w:cs="Times New Roman"/>
          <w:b/>
          <w:bCs/>
          <w:color w:val="000000" w:themeColor="text1"/>
        </w:rPr>
        <w:t>Explanation</w:t>
      </w:r>
      <w:r>
        <w:rPr>
          <w:rFonts w:ascii="Times New Roman" w:hAnsi="Times New Roman" w:cs="Times New Roman"/>
          <w:b/>
          <w:bCs/>
          <w:color w:val="000000" w:themeColor="text1"/>
        </w:rPr>
        <w:t>s</w:t>
      </w:r>
      <w:r>
        <w:rPr>
          <w:rFonts w:ascii="Times New Roman" w:hAnsi="Times New Roman" w:cs="Times New Roman"/>
          <w:color w:val="000000" w:themeColor="text1"/>
        </w:rPr>
        <w:t>: 1 Department has many Class, but Class can’t exist without Department.</w:t>
      </w:r>
    </w:p>
    <w:p w14:paraId="29467779" w14:textId="12359C75" w:rsidR="00EE337F" w:rsidRPr="00DE62D4" w:rsidRDefault="00DE62D4" w:rsidP="00FD49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62D4">
        <w:rPr>
          <w:rFonts w:ascii="Times New Roman" w:hAnsi="Times New Roman" w:cs="Times New Roman"/>
          <w:b/>
          <w:bCs/>
          <w:color w:val="000000" w:themeColor="text1"/>
        </w:rPr>
        <w:t>Class – Student</w:t>
      </w:r>
    </w:p>
    <w:p w14:paraId="384FC18B" w14:textId="054B558B" w:rsidR="00DE62D4" w:rsidRDefault="00DE62D4" w:rsidP="00DE62D4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E62D4">
        <w:rPr>
          <w:rFonts w:ascii="Times New Roman" w:hAnsi="Times New Roman" w:cs="Times New Roman"/>
          <w:b/>
          <w:bCs/>
          <w:color w:val="000000" w:themeColor="text1"/>
        </w:rPr>
        <w:t>Relations</w:t>
      </w:r>
      <w:r>
        <w:rPr>
          <w:rFonts w:ascii="Times New Roman" w:hAnsi="Times New Roman" w:cs="Times New Roman"/>
          <w:color w:val="000000" w:themeColor="text1"/>
        </w:rPr>
        <w:t>: Association (1-to-Many)</w:t>
      </w:r>
    </w:p>
    <w:p w14:paraId="2A5CE687" w14:textId="7C162D6A" w:rsidR="00DE62D4" w:rsidRDefault="00DE62D4" w:rsidP="00DE62D4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E62D4">
        <w:rPr>
          <w:rFonts w:ascii="Times New Roman" w:hAnsi="Times New Roman" w:cs="Times New Roman"/>
          <w:b/>
          <w:bCs/>
          <w:color w:val="000000" w:themeColor="text1"/>
        </w:rPr>
        <w:t>Explanations</w:t>
      </w:r>
      <w:r>
        <w:rPr>
          <w:rFonts w:ascii="Times New Roman" w:hAnsi="Times New Roman" w:cs="Times New Roman"/>
          <w:color w:val="000000" w:themeColor="text1"/>
        </w:rPr>
        <w:t>:</w:t>
      </w:r>
      <w:r w:rsidR="00335D98">
        <w:rPr>
          <w:rFonts w:ascii="Times New Roman" w:hAnsi="Times New Roman" w:cs="Times New Roman"/>
          <w:color w:val="000000" w:themeColor="text1"/>
        </w:rPr>
        <w:t xml:space="preserve"> 1 Class can accommodate many Student, and Student must registered on 1 Class</w:t>
      </w:r>
      <w:r w:rsidR="00C55C58">
        <w:rPr>
          <w:rFonts w:ascii="Times New Roman" w:hAnsi="Times New Roman" w:cs="Times New Roman"/>
          <w:color w:val="000000" w:themeColor="text1"/>
        </w:rPr>
        <w:t>.</w:t>
      </w:r>
    </w:p>
    <w:p w14:paraId="52A7565F" w14:textId="0AEEE449" w:rsidR="00DE62D4" w:rsidRPr="00335D98" w:rsidRDefault="00335D98" w:rsidP="00FD49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335D98">
        <w:rPr>
          <w:rFonts w:ascii="Times New Roman" w:hAnsi="Times New Roman" w:cs="Times New Roman"/>
          <w:b/>
          <w:bCs/>
          <w:color w:val="000000" w:themeColor="text1"/>
        </w:rPr>
        <w:t xml:space="preserve">Student – </w:t>
      </w:r>
      <w:proofErr w:type="spellStart"/>
      <w:r w:rsidRPr="00335D98">
        <w:rPr>
          <w:rFonts w:ascii="Times New Roman" w:hAnsi="Times New Roman" w:cs="Times New Roman"/>
          <w:b/>
          <w:bCs/>
          <w:color w:val="000000" w:themeColor="text1"/>
        </w:rPr>
        <w:t>StudentUKM</w:t>
      </w:r>
      <w:proofErr w:type="spellEnd"/>
    </w:p>
    <w:p w14:paraId="0807FEF9" w14:textId="519F7783" w:rsidR="00335D98" w:rsidRDefault="00335D98" w:rsidP="00335D98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35D98">
        <w:rPr>
          <w:rFonts w:ascii="Times New Roman" w:hAnsi="Times New Roman" w:cs="Times New Roman"/>
          <w:b/>
          <w:bCs/>
          <w:color w:val="000000" w:themeColor="text1"/>
        </w:rPr>
        <w:t>Relations</w:t>
      </w:r>
      <w:r>
        <w:rPr>
          <w:rFonts w:ascii="Times New Roman" w:hAnsi="Times New Roman" w:cs="Times New Roman"/>
          <w:color w:val="000000" w:themeColor="text1"/>
        </w:rPr>
        <w:t>: Aggregation (1-to-Many)</w:t>
      </w:r>
    </w:p>
    <w:p w14:paraId="0B4FA946" w14:textId="68582FA7" w:rsidR="00335D98" w:rsidRDefault="00335D98" w:rsidP="00335D98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35D98">
        <w:rPr>
          <w:rFonts w:ascii="Times New Roman" w:hAnsi="Times New Roman" w:cs="Times New Roman"/>
          <w:b/>
          <w:bCs/>
          <w:color w:val="000000" w:themeColor="text1"/>
        </w:rPr>
        <w:t>Explanations</w:t>
      </w:r>
      <w:r>
        <w:rPr>
          <w:rFonts w:ascii="Times New Roman" w:hAnsi="Times New Roman" w:cs="Times New Roman"/>
          <w:color w:val="000000" w:themeColor="text1"/>
        </w:rPr>
        <w:t xml:space="preserve">: 1 Student can follows many UKM, and </w:t>
      </w:r>
      <w:proofErr w:type="spellStart"/>
      <w:r>
        <w:rPr>
          <w:rFonts w:ascii="Times New Roman" w:hAnsi="Times New Roman" w:cs="Times New Roman"/>
          <w:color w:val="000000" w:themeColor="text1"/>
        </w:rPr>
        <w:t>StudentUKM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only connector table.</w:t>
      </w:r>
    </w:p>
    <w:p w14:paraId="24241D87" w14:textId="462A177F" w:rsidR="00335D98" w:rsidRDefault="00335D98" w:rsidP="00FD49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335D98">
        <w:rPr>
          <w:rFonts w:ascii="Times New Roman" w:hAnsi="Times New Roman" w:cs="Times New Roman"/>
          <w:b/>
          <w:bCs/>
          <w:color w:val="000000" w:themeColor="text1"/>
        </w:rPr>
        <w:t>StudentUKM</w:t>
      </w:r>
      <w:proofErr w:type="spellEnd"/>
      <w:r w:rsidRPr="00335D9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–</w:t>
      </w:r>
      <w:r w:rsidRPr="00335D98">
        <w:rPr>
          <w:rFonts w:ascii="Times New Roman" w:hAnsi="Times New Roman" w:cs="Times New Roman"/>
          <w:b/>
          <w:bCs/>
          <w:color w:val="000000" w:themeColor="text1"/>
        </w:rPr>
        <w:t xml:space="preserve"> UKM</w:t>
      </w:r>
    </w:p>
    <w:p w14:paraId="020C2D54" w14:textId="2D377404" w:rsidR="00335D98" w:rsidRDefault="00335D98" w:rsidP="00335D98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Relations:</w:t>
      </w:r>
      <w:r w:rsidR="00DD22A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D22A8">
        <w:rPr>
          <w:rFonts w:ascii="Times New Roman" w:hAnsi="Times New Roman" w:cs="Times New Roman"/>
          <w:color w:val="000000" w:themeColor="text1"/>
        </w:rPr>
        <w:t>Association (Many-to-Many)</w:t>
      </w:r>
    </w:p>
    <w:p w14:paraId="1C9BDB12" w14:textId="095AD125" w:rsidR="00335D98" w:rsidRDefault="00335D98" w:rsidP="00335D98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Explanations:</w:t>
      </w:r>
      <w:r w:rsidR="00DD22A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D22A8">
        <w:rPr>
          <w:rFonts w:ascii="Times New Roman" w:hAnsi="Times New Roman" w:cs="Times New Roman"/>
          <w:color w:val="000000" w:themeColor="text1"/>
        </w:rPr>
        <w:t>Many Student can joins with many UKM</w:t>
      </w:r>
      <w:r w:rsidR="00C55C58">
        <w:rPr>
          <w:rFonts w:ascii="Times New Roman" w:hAnsi="Times New Roman" w:cs="Times New Roman"/>
          <w:color w:val="000000" w:themeColor="text1"/>
        </w:rPr>
        <w:t>.</w:t>
      </w:r>
    </w:p>
    <w:p w14:paraId="440BA89F" w14:textId="77777777" w:rsidR="00DD22A8" w:rsidRDefault="00DD22A8" w:rsidP="00C55C58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DD22A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AFBA711" w14:textId="695D7C9D" w:rsidR="00335D98" w:rsidRDefault="00335D98" w:rsidP="00FD49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Student – Assessment</w:t>
      </w:r>
    </w:p>
    <w:p w14:paraId="61F0DE0D" w14:textId="64B52E6D" w:rsidR="00335D98" w:rsidRDefault="00335D98" w:rsidP="00335D98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Relations:</w:t>
      </w:r>
      <w:r w:rsidR="00DD22A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D22A8">
        <w:rPr>
          <w:rFonts w:ascii="Times New Roman" w:hAnsi="Times New Roman" w:cs="Times New Roman"/>
          <w:color w:val="000000" w:themeColor="text1"/>
        </w:rPr>
        <w:t>Composition (1-to-Many)</w:t>
      </w:r>
    </w:p>
    <w:p w14:paraId="7A491D2A" w14:textId="05829350" w:rsidR="00335D98" w:rsidRPr="00335D98" w:rsidRDefault="00335D98" w:rsidP="00335D98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Explanations:</w:t>
      </w:r>
      <w:r w:rsidR="00DD22A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D22A8">
        <w:rPr>
          <w:rFonts w:ascii="Times New Roman" w:hAnsi="Times New Roman" w:cs="Times New Roman"/>
          <w:color w:val="000000" w:themeColor="text1"/>
        </w:rPr>
        <w:t>1 Student has many Assessment, but Assessment can’t exist without Student</w:t>
      </w:r>
      <w:r w:rsidR="00C55C58">
        <w:rPr>
          <w:rFonts w:ascii="Times New Roman" w:hAnsi="Times New Roman" w:cs="Times New Roman"/>
          <w:color w:val="000000" w:themeColor="text1"/>
        </w:rPr>
        <w:t>.</w:t>
      </w:r>
    </w:p>
    <w:p w14:paraId="327B1DF1" w14:textId="5E227B7C" w:rsidR="00335D98" w:rsidRDefault="00335D98" w:rsidP="00FD49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Assessment – Criteria</w:t>
      </w:r>
    </w:p>
    <w:p w14:paraId="3A1C141C" w14:textId="78E7B92A" w:rsidR="00335D98" w:rsidRDefault="00335D98" w:rsidP="00335D98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Relations:</w:t>
      </w:r>
      <w:r w:rsidR="00811AF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11AFA">
        <w:rPr>
          <w:rFonts w:ascii="Times New Roman" w:hAnsi="Times New Roman" w:cs="Times New Roman"/>
          <w:color w:val="000000" w:themeColor="text1"/>
        </w:rPr>
        <w:t>Association (1-to-1)</w:t>
      </w:r>
    </w:p>
    <w:p w14:paraId="438756DC" w14:textId="6E7ECC97" w:rsidR="00335D98" w:rsidRPr="00335D98" w:rsidRDefault="00335D98" w:rsidP="00335D98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Explanations:</w:t>
      </w:r>
      <w:r w:rsidR="00811AF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11AFA" w:rsidRPr="00811AFA">
        <w:rPr>
          <w:rFonts w:ascii="Times New Roman" w:hAnsi="Times New Roman" w:cs="Times New Roman"/>
          <w:color w:val="000000" w:themeColor="text1"/>
        </w:rPr>
        <w:t>Each Assessment assesses 1 specific criteria</w:t>
      </w:r>
      <w:r w:rsidR="00811AFA">
        <w:rPr>
          <w:rFonts w:ascii="Times New Roman" w:hAnsi="Times New Roman" w:cs="Times New Roman"/>
          <w:color w:val="000000" w:themeColor="text1"/>
        </w:rPr>
        <w:t xml:space="preserve">, </w:t>
      </w:r>
      <w:r w:rsidR="00EB633C">
        <w:rPr>
          <w:rFonts w:ascii="Times New Roman" w:hAnsi="Times New Roman" w:cs="Times New Roman"/>
          <w:color w:val="000000" w:themeColor="text1"/>
        </w:rPr>
        <w:t>allows</w:t>
      </w:r>
      <w:r w:rsidR="00811AFA">
        <w:rPr>
          <w:rFonts w:ascii="Times New Roman" w:hAnsi="Times New Roman" w:cs="Times New Roman"/>
          <w:color w:val="000000" w:themeColor="text1"/>
        </w:rPr>
        <w:t xml:space="preserve"> to tracking per-criteria value</w:t>
      </w:r>
      <w:r w:rsidR="00C55C58">
        <w:rPr>
          <w:rFonts w:ascii="Times New Roman" w:hAnsi="Times New Roman" w:cs="Times New Roman"/>
          <w:color w:val="000000" w:themeColor="text1"/>
        </w:rPr>
        <w:t>.</w:t>
      </w:r>
    </w:p>
    <w:p w14:paraId="21CF9BE2" w14:textId="665D5E9B" w:rsidR="00335D98" w:rsidRDefault="0062258E" w:rsidP="00FD49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UKM –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UKMCriteria</w:t>
      </w:r>
      <w:proofErr w:type="spellEnd"/>
    </w:p>
    <w:p w14:paraId="074194E4" w14:textId="4434053B" w:rsidR="0062258E" w:rsidRDefault="0062258E" w:rsidP="0062258E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Relations:</w:t>
      </w:r>
      <w:r w:rsidR="00811AF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11AFA">
        <w:rPr>
          <w:rFonts w:ascii="Times New Roman" w:hAnsi="Times New Roman" w:cs="Times New Roman"/>
          <w:color w:val="000000" w:themeColor="text1"/>
        </w:rPr>
        <w:t>Composition (1-to-Many)</w:t>
      </w:r>
    </w:p>
    <w:p w14:paraId="456CAC5A" w14:textId="4B580A19" w:rsidR="0062258E" w:rsidRPr="0062258E" w:rsidRDefault="0062258E" w:rsidP="0062258E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Explanations:</w:t>
      </w:r>
      <w:r w:rsidR="00811AF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757D8">
        <w:rPr>
          <w:rFonts w:ascii="Times New Roman" w:hAnsi="Times New Roman" w:cs="Times New Roman"/>
          <w:color w:val="000000" w:themeColor="text1"/>
        </w:rPr>
        <w:t>1 UKM has many Criteria with different weight</w:t>
      </w:r>
      <w:r w:rsidR="00C55C58">
        <w:rPr>
          <w:rFonts w:ascii="Times New Roman" w:hAnsi="Times New Roman" w:cs="Times New Roman"/>
          <w:color w:val="000000" w:themeColor="text1"/>
        </w:rPr>
        <w:t>, determine priority for UKM assessments.</w:t>
      </w:r>
    </w:p>
    <w:p w14:paraId="2BF1E4D9" w14:textId="74DB9F14" w:rsidR="0062258E" w:rsidRDefault="0062258E" w:rsidP="00FD49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UKMCriteria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– Criteria</w:t>
      </w:r>
    </w:p>
    <w:p w14:paraId="31FCD315" w14:textId="7633B080" w:rsidR="0062258E" w:rsidRDefault="0062258E" w:rsidP="0062258E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Relations:</w:t>
      </w:r>
      <w:r w:rsidR="001E46E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E46E3">
        <w:rPr>
          <w:rFonts w:ascii="Times New Roman" w:hAnsi="Times New Roman" w:cs="Times New Roman"/>
          <w:color w:val="000000" w:themeColor="text1"/>
        </w:rPr>
        <w:t>Association (Many-to-Many)</w:t>
      </w:r>
    </w:p>
    <w:p w14:paraId="52C407FC" w14:textId="51A37F1F" w:rsidR="0062258E" w:rsidRPr="0062258E" w:rsidRDefault="0062258E" w:rsidP="0062258E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Explanations:</w:t>
      </w:r>
      <w:r w:rsidR="001E46E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EB633C" w:rsidRPr="00EB633C">
        <w:rPr>
          <w:rFonts w:ascii="Times New Roman" w:hAnsi="Times New Roman" w:cs="Times New Roman"/>
          <w:color w:val="000000" w:themeColor="text1"/>
        </w:rPr>
        <w:t>Store criteri</w:t>
      </w:r>
      <w:r w:rsidR="00EB633C">
        <w:rPr>
          <w:rFonts w:ascii="Times New Roman" w:hAnsi="Times New Roman" w:cs="Times New Roman"/>
          <w:color w:val="000000" w:themeColor="text1"/>
        </w:rPr>
        <w:t>a</w:t>
      </w:r>
      <w:r w:rsidR="00EB633C" w:rsidRPr="00EB633C">
        <w:rPr>
          <w:rFonts w:ascii="Times New Roman" w:hAnsi="Times New Roman" w:cs="Times New Roman"/>
          <w:color w:val="000000" w:themeColor="text1"/>
        </w:rPr>
        <w:t xml:space="preserve">-specific weights for each </w:t>
      </w:r>
      <w:r w:rsidR="00EB633C">
        <w:rPr>
          <w:rFonts w:ascii="Times New Roman" w:hAnsi="Times New Roman" w:cs="Times New Roman"/>
          <w:color w:val="000000" w:themeColor="text1"/>
        </w:rPr>
        <w:t>UKM, a</w:t>
      </w:r>
      <w:r w:rsidR="00EB633C" w:rsidRPr="00EB633C">
        <w:rPr>
          <w:rFonts w:ascii="Times New Roman" w:hAnsi="Times New Roman" w:cs="Times New Roman"/>
          <w:color w:val="000000" w:themeColor="text1"/>
        </w:rPr>
        <w:t xml:space="preserve">llows for weight variation between </w:t>
      </w:r>
      <w:r w:rsidR="00EB633C">
        <w:rPr>
          <w:rFonts w:ascii="Times New Roman" w:hAnsi="Times New Roman" w:cs="Times New Roman"/>
          <w:color w:val="000000" w:themeColor="text1"/>
        </w:rPr>
        <w:t>UKMs.</w:t>
      </w:r>
    </w:p>
    <w:p w14:paraId="65664FC9" w14:textId="7A77C7DC" w:rsidR="0062258E" w:rsidRDefault="00FD1D1C" w:rsidP="00FD49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Recommendation – Assessment</w:t>
      </w:r>
    </w:p>
    <w:p w14:paraId="32558504" w14:textId="5A0622D5" w:rsidR="00FD1D1C" w:rsidRDefault="00FD1D1C" w:rsidP="00FD1D1C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Relations:</w:t>
      </w:r>
      <w:r w:rsidR="00EB633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EB633C">
        <w:rPr>
          <w:rFonts w:ascii="Times New Roman" w:hAnsi="Times New Roman" w:cs="Times New Roman"/>
          <w:color w:val="000000" w:themeColor="text1"/>
        </w:rPr>
        <w:t>Dependency (1-to-1)</w:t>
      </w:r>
    </w:p>
    <w:p w14:paraId="5D2ECCEC" w14:textId="6BFBB45A" w:rsidR="00FD1D1C" w:rsidRPr="00FD1D1C" w:rsidRDefault="00FD1D1C" w:rsidP="00FD1D1C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Explanations:</w:t>
      </w:r>
      <w:r w:rsidR="00717E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717EF7">
        <w:rPr>
          <w:rFonts w:ascii="Times New Roman" w:hAnsi="Times New Roman" w:cs="Times New Roman"/>
          <w:color w:val="000000" w:themeColor="text1"/>
        </w:rPr>
        <w:t>Recomendation</w:t>
      </w:r>
      <w:proofErr w:type="spellEnd"/>
      <w:r w:rsidR="00717EF7">
        <w:rPr>
          <w:rFonts w:ascii="Times New Roman" w:hAnsi="Times New Roman" w:cs="Times New Roman"/>
          <w:color w:val="000000" w:themeColor="text1"/>
        </w:rPr>
        <w:t xml:space="preserve"> generated based on Assessment calculation, and 1 Assessment can generate many Recommendation.</w:t>
      </w:r>
    </w:p>
    <w:p w14:paraId="26AB437F" w14:textId="7C8010EA" w:rsidR="00FD1D1C" w:rsidRDefault="00F539F3" w:rsidP="00FD49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Recommendation – UKM</w:t>
      </w:r>
    </w:p>
    <w:p w14:paraId="3875AF3D" w14:textId="49F249D2" w:rsidR="00F539F3" w:rsidRDefault="00F539F3" w:rsidP="00F539F3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Relations:</w:t>
      </w:r>
      <w:r w:rsidR="00717E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42955">
        <w:rPr>
          <w:rFonts w:ascii="Times New Roman" w:hAnsi="Times New Roman" w:cs="Times New Roman"/>
          <w:color w:val="000000" w:themeColor="text1"/>
        </w:rPr>
        <w:t>Dependency (1-to-</w:t>
      </w:r>
      <w:r w:rsidR="00D27141">
        <w:rPr>
          <w:rFonts w:ascii="Times New Roman" w:hAnsi="Times New Roman" w:cs="Times New Roman"/>
          <w:color w:val="000000" w:themeColor="text1"/>
        </w:rPr>
        <w:t>1</w:t>
      </w:r>
      <w:r w:rsidR="00742955">
        <w:rPr>
          <w:rFonts w:ascii="Times New Roman" w:hAnsi="Times New Roman" w:cs="Times New Roman"/>
          <w:color w:val="000000" w:themeColor="text1"/>
        </w:rPr>
        <w:t>)</w:t>
      </w:r>
    </w:p>
    <w:p w14:paraId="58C43981" w14:textId="4A95848C" w:rsidR="00F539F3" w:rsidRPr="00F539F3" w:rsidRDefault="00F539F3" w:rsidP="00F539F3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Explanations:</w:t>
      </w:r>
      <w:r w:rsidR="00D2714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27141">
        <w:rPr>
          <w:rFonts w:ascii="Times New Roman" w:hAnsi="Times New Roman" w:cs="Times New Roman"/>
          <w:color w:val="000000" w:themeColor="text1"/>
        </w:rPr>
        <w:t>Every Recommendation leading to specific UKM, d</w:t>
      </w:r>
      <w:r w:rsidR="00D27141" w:rsidRPr="00D27141">
        <w:rPr>
          <w:rFonts w:ascii="Times New Roman" w:hAnsi="Times New Roman" w:cs="Times New Roman"/>
          <w:color w:val="000000" w:themeColor="text1"/>
        </w:rPr>
        <w:t>emonstrate Student</w:t>
      </w:r>
      <w:r w:rsidR="00D27141">
        <w:rPr>
          <w:rFonts w:ascii="Times New Roman" w:hAnsi="Times New Roman" w:cs="Times New Roman"/>
          <w:color w:val="000000" w:themeColor="text1"/>
        </w:rPr>
        <w:t>’s</w:t>
      </w:r>
      <w:r w:rsidR="00D27141" w:rsidRPr="00D27141">
        <w:rPr>
          <w:rFonts w:ascii="Times New Roman" w:hAnsi="Times New Roman" w:cs="Times New Roman"/>
          <w:color w:val="000000" w:themeColor="text1"/>
        </w:rPr>
        <w:t xml:space="preserve"> fit with </w:t>
      </w:r>
      <w:r w:rsidR="00D27141">
        <w:rPr>
          <w:rFonts w:ascii="Times New Roman" w:hAnsi="Times New Roman" w:cs="Times New Roman"/>
          <w:color w:val="000000" w:themeColor="text1"/>
        </w:rPr>
        <w:t>UKMs.</w:t>
      </w:r>
    </w:p>
    <w:p w14:paraId="05A26B6F" w14:textId="349849F1" w:rsidR="00F539F3" w:rsidRDefault="00A63F2A" w:rsidP="00FD498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UKM – Student (Leader)</w:t>
      </w:r>
    </w:p>
    <w:p w14:paraId="6ED68DB4" w14:textId="4FA876C6" w:rsidR="00A63F2A" w:rsidRDefault="00A63F2A" w:rsidP="00A63F2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Relations:</w:t>
      </w:r>
      <w:r w:rsidR="00272B7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272B7D">
        <w:rPr>
          <w:rFonts w:ascii="Times New Roman" w:hAnsi="Times New Roman" w:cs="Times New Roman"/>
          <w:color w:val="000000" w:themeColor="text1"/>
        </w:rPr>
        <w:t>Association (1-to-1)</w:t>
      </w:r>
    </w:p>
    <w:p w14:paraId="719B5346" w14:textId="4EDAD4B4" w:rsidR="00A63F2A" w:rsidRPr="000C2298" w:rsidRDefault="00A63F2A" w:rsidP="00A63F2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Explanations:</w:t>
      </w:r>
      <w:r w:rsidR="00272B7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272B7D">
        <w:rPr>
          <w:rFonts w:ascii="Times New Roman" w:hAnsi="Times New Roman" w:cs="Times New Roman"/>
          <w:color w:val="000000" w:themeColor="text1"/>
        </w:rPr>
        <w:t>Every UKM led by 1 Student, and Leader is a registered UKM members.</w:t>
      </w:r>
    </w:p>
    <w:p w14:paraId="65C04502" w14:textId="77777777" w:rsidR="0045272B" w:rsidRDefault="0045272B" w:rsidP="000C229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45272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1E79861" w14:textId="441D3603" w:rsidR="000C2298" w:rsidRDefault="006530A9" w:rsidP="000C229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CLASS DIAGRAM</w:t>
      </w:r>
    </w:p>
    <w:p w14:paraId="3E5C9B29" w14:textId="7DFA4343" w:rsidR="006530A9" w:rsidRPr="000C2298" w:rsidRDefault="00EF71BB" w:rsidP="000C229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4F36CDC" wp14:editId="552FE7AA">
            <wp:extent cx="5943600" cy="4364355"/>
            <wp:effectExtent l="12700" t="12700" r="12700" b="17145"/>
            <wp:docPr id="917796202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96202" name="Picture 1" descr="A diagram of a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530A9" w:rsidRPr="000C22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7F01"/>
    <w:multiLevelType w:val="hybridMultilevel"/>
    <w:tmpl w:val="DCDEE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A3D96"/>
    <w:multiLevelType w:val="hybridMultilevel"/>
    <w:tmpl w:val="C6E49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24157"/>
    <w:multiLevelType w:val="hybridMultilevel"/>
    <w:tmpl w:val="DCF2A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F77EC"/>
    <w:multiLevelType w:val="hybridMultilevel"/>
    <w:tmpl w:val="05841596"/>
    <w:lvl w:ilvl="0" w:tplc="5A1071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BD4942"/>
    <w:multiLevelType w:val="hybridMultilevel"/>
    <w:tmpl w:val="B1DCC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E0773"/>
    <w:multiLevelType w:val="hybridMultilevel"/>
    <w:tmpl w:val="D5C81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284112">
    <w:abstractNumId w:val="5"/>
  </w:num>
  <w:num w:numId="2" w16cid:durableId="1863392678">
    <w:abstractNumId w:val="3"/>
  </w:num>
  <w:num w:numId="3" w16cid:durableId="883754818">
    <w:abstractNumId w:val="2"/>
  </w:num>
  <w:num w:numId="4" w16cid:durableId="1567641181">
    <w:abstractNumId w:val="1"/>
  </w:num>
  <w:num w:numId="5" w16cid:durableId="1625506089">
    <w:abstractNumId w:val="4"/>
  </w:num>
  <w:num w:numId="6" w16cid:durableId="213270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61"/>
    <w:rsid w:val="000C2298"/>
    <w:rsid w:val="000D5A28"/>
    <w:rsid w:val="000E2F67"/>
    <w:rsid w:val="00175256"/>
    <w:rsid w:val="001E46E3"/>
    <w:rsid w:val="00250CBC"/>
    <w:rsid w:val="00272B7D"/>
    <w:rsid w:val="002A620B"/>
    <w:rsid w:val="00315F61"/>
    <w:rsid w:val="00326F90"/>
    <w:rsid w:val="00335D98"/>
    <w:rsid w:val="0045272B"/>
    <w:rsid w:val="0045585B"/>
    <w:rsid w:val="00477B3D"/>
    <w:rsid w:val="004D125B"/>
    <w:rsid w:val="0062258E"/>
    <w:rsid w:val="006530A9"/>
    <w:rsid w:val="00717EF7"/>
    <w:rsid w:val="00742955"/>
    <w:rsid w:val="00787A56"/>
    <w:rsid w:val="007B74C3"/>
    <w:rsid w:val="00811AFA"/>
    <w:rsid w:val="00830BAA"/>
    <w:rsid w:val="00865C12"/>
    <w:rsid w:val="009A63FD"/>
    <w:rsid w:val="009D489F"/>
    <w:rsid w:val="00A53453"/>
    <w:rsid w:val="00A63F2A"/>
    <w:rsid w:val="00A65951"/>
    <w:rsid w:val="00A66271"/>
    <w:rsid w:val="00A745E0"/>
    <w:rsid w:val="00AD2EAC"/>
    <w:rsid w:val="00C55C58"/>
    <w:rsid w:val="00D05E72"/>
    <w:rsid w:val="00D27141"/>
    <w:rsid w:val="00D56783"/>
    <w:rsid w:val="00D757D8"/>
    <w:rsid w:val="00DC068D"/>
    <w:rsid w:val="00DD22A8"/>
    <w:rsid w:val="00DE62D4"/>
    <w:rsid w:val="00E53A26"/>
    <w:rsid w:val="00EB6085"/>
    <w:rsid w:val="00EB633C"/>
    <w:rsid w:val="00EE337F"/>
    <w:rsid w:val="00EF71BB"/>
    <w:rsid w:val="00F539F3"/>
    <w:rsid w:val="00FC0177"/>
    <w:rsid w:val="00FD1D1C"/>
    <w:rsid w:val="00FD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7CEB92"/>
  <w15:chartTrackingRefBased/>
  <w15:docId w15:val="{FECF464A-1D08-9849-88E1-5126FBA0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32%34%34%310%37%302%33%3002@%70%6f%6cine%6d%61%2e%61%63%2e%69%6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84</TotalTime>
  <Pages>6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39</cp:revision>
  <dcterms:created xsi:type="dcterms:W3CDTF">2025-03-01T06:27:00Z</dcterms:created>
  <dcterms:modified xsi:type="dcterms:W3CDTF">2025-03-13T10:45:00Z</dcterms:modified>
</cp:coreProperties>
</file>