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58E4" w14:textId="54A92EF4" w:rsidR="00250CBC" w:rsidRPr="004A5579" w:rsidRDefault="00C462F1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COMPUTER NETWORKING PRACTICUM</w:t>
      </w:r>
    </w:p>
    <w:p w14:paraId="3486F27A" w14:textId="625DC78D" w:rsidR="00250CBC" w:rsidRPr="004A5579" w:rsidRDefault="00C462F1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APPLICATION LAYER PROTOCOL</w:t>
      </w:r>
    </w:p>
    <w:p w14:paraId="38110F62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187ED02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569C275D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3F9EF91F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305A99" wp14:editId="1B1068F0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F380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21D55C27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13D182A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6FD4CE7C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14:paraId="520252F9" w14:textId="77777777" w:rsidR="00250CBC" w:rsidRPr="00C462F1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C462F1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14:paraId="3E35F1E6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14:paraId="368DDD6C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14:paraId="7B743C0B" w14:textId="77777777"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14:paraId="770CE80D" w14:textId="77777777" w:rsidR="000E4BC7" w:rsidRDefault="000E4BC7" w:rsidP="00250CBC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  <w:sectPr w:rsidR="000E4BC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C1D9C95" w14:textId="43B50FCF" w:rsidR="000E4BC7" w:rsidRDefault="00C35879" w:rsidP="00C358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35879">
        <w:rPr>
          <w:rFonts w:ascii="Times New Roman" w:hAnsi="Times New Roman" w:cs="Times New Roman"/>
          <w:b/>
          <w:bCs/>
        </w:rPr>
        <w:lastRenderedPageBreak/>
        <w:t>DIG Command</w:t>
      </w:r>
    </w:p>
    <w:p w14:paraId="2A65E6FD" w14:textId="0EF351E7" w:rsidR="00C35879" w:rsidRDefault="00C35879" w:rsidP="00B92B7E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99BDDF" wp14:editId="02241A47">
            <wp:extent cx="4609176" cy="2297694"/>
            <wp:effectExtent l="12700" t="12700" r="13970" b="13970"/>
            <wp:docPr id="344754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54118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995" cy="2306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390C7A" w14:textId="179E77FA" w:rsidR="00C35879" w:rsidRDefault="001E47ED" w:rsidP="00C358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NSLOOKUP Command</w:t>
      </w:r>
    </w:p>
    <w:p w14:paraId="3CD2CF94" w14:textId="7C8D3D04" w:rsidR="001E47ED" w:rsidRDefault="001E47ED" w:rsidP="00B92B7E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6AB9D0" wp14:editId="7ABCC224">
            <wp:extent cx="4713316" cy="2103368"/>
            <wp:effectExtent l="12700" t="12700" r="11430" b="17780"/>
            <wp:docPr id="771221378" name="Picture 3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21378" name="Picture 3" descr="A black screen with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523" cy="2113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CDFB08" w14:textId="77777777" w:rsidR="001E47ED" w:rsidRDefault="001E47ED" w:rsidP="00BF554F"/>
    <w:p w14:paraId="5E484ABB" w14:textId="77777777" w:rsidR="00BF554F" w:rsidRDefault="00BF554F" w:rsidP="00BF554F">
      <w:pPr>
        <w:rPr>
          <w:rFonts w:ascii="Times New Roman" w:hAnsi="Times New Roman" w:cs="Times New Roman"/>
          <w:b/>
          <w:bCs/>
        </w:rPr>
        <w:sectPr w:rsidR="00BF554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E800E01" w14:textId="3CD1F8F3" w:rsidR="00BF554F" w:rsidRDefault="00BF554F" w:rsidP="00BF554F">
      <w:pPr>
        <w:spacing w:line="360" w:lineRule="auto"/>
        <w:rPr>
          <w:rFonts w:ascii="Times New Roman" w:hAnsi="Times New Roman" w:cs="Times New Roman"/>
          <w:b/>
          <w:bCs/>
        </w:rPr>
      </w:pPr>
      <w:r w:rsidRPr="00BF554F">
        <w:rPr>
          <w:rFonts w:ascii="Times New Roman" w:hAnsi="Times New Roman" w:cs="Times New Roman"/>
          <w:b/>
          <w:bCs/>
        </w:rPr>
        <w:lastRenderedPageBreak/>
        <w:t>PRACTICUM PREPARATION</w:t>
      </w:r>
    </w:p>
    <w:p w14:paraId="29390FCC" w14:textId="0FD1CF60" w:rsidR="00BF554F" w:rsidRDefault="001F6AD1" w:rsidP="00B92B7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0D45C0" wp14:editId="121AE7D1">
            <wp:extent cx="4671753" cy="3457397"/>
            <wp:effectExtent l="12700" t="12700" r="14605" b="10160"/>
            <wp:docPr id="1933781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811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095" cy="34650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E36CE" w14:textId="77777777" w:rsidR="00582884" w:rsidRDefault="00582884" w:rsidP="001F6AD1">
      <w:pPr>
        <w:jc w:val="center"/>
        <w:rPr>
          <w:rFonts w:ascii="Times New Roman" w:hAnsi="Times New Roman" w:cs="Times New Roman"/>
          <w:b/>
          <w:bCs/>
        </w:rPr>
      </w:pPr>
    </w:p>
    <w:p w14:paraId="072ADADC" w14:textId="11D13507" w:rsidR="001F6AD1" w:rsidRDefault="00582884" w:rsidP="00B92B7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EC0418" wp14:editId="3760EE18">
            <wp:extent cx="4705003" cy="410504"/>
            <wp:effectExtent l="12700" t="12700" r="6985" b="8890"/>
            <wp:docPr id="223267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67642" name="Picture 2232676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90" cy="4183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38BE1" w14:textId="77777777" w:rsidR="00126F70" w:rsidRDefault="00126F70" w:rsidP="00126F70">
      <w:pPr>
        <w:rPr>
          <w:rFonts w:ascii="Times New Roman" w:hAnsi="Times New Roman" w:cs="Times New Roman"/>
          <w:b/>
          <w:bCs/>
        </w:rPr>
      </w:pPr>
    </w:p>
    <w:p w14:paraId="3F14FC5F" w14:textId="77777777" w:rsidR="00A51AA6" w:rsidRDefault="00A51AA6" w:rsidP="00126F70">
      <w:pPr>
        <w:rPr>
          <w:rFonts w:ascii="Times New Roman" w:hAnsi="Times New Roman" w:cs="Times New Roman"/>
          <w:b/>
          <w:bCs/>
        </w:rPr>
        <w:sectPr w:rsidR="00A51AA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5F47235" w14:textId="71545EBB" w:rsidR="00126F70" w:rsidRDefault="00A51AA6" w:rsidP="00A51AA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PRACTICUM 1 (LINUX DIG &amp; NSLOOKUP)</w:t>
      </w:r>
    </w:p>
    <w:p w14:paraId="723F9D66" w14:textId="3186BB67" w:rsidR="00A51AA6" w:rsidRDefault="000C58B8" w:rsidP="000C5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Check Internet Connection</w:t>
      </w:r>
    </w:p>
    <w:p w14:paraId="281C7852" w14:textId="34CAD6BD" w:rsidR="000C58B8" w:rsidRDefault="00B92B7E" w:rsidP="000C58B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9CD43E" wp14:editId="3C1F5759">
            <wp:extent cx="5224318" cy="898627"/>
            <wp:effectExtent l="12700" t="12700" r="8255" b="15875"/>
            <wp:docPr id="260472639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72639" name="Picture 6" descr="A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281" cy="9089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58D5AC" w14:textId="360B0739" w:rsidR="000C58B8" w:rsidRDefault="0046064E" w:rsidP="000C5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DIG </w:t>
      </w:r>
      <w:proofErr w:type="spellStart"/>
      <w:r>
        <w:rPr>
          <w:rFonts w:ascii="Times New Roman" w:hAnsi="Times New Roman" w:cs="Times New Roman"/>
          <w:b/>
          <w:bCs/>
        </w:rPr>
        <w:t>Polinema</w:t>
      </w:r>
      <w:proofErr w:type="spellEnd"/>
    </w:p>
    <w:p w14:paraId="18399CB6" w14:textId="597C6496" w:rsidR="0046064E" w:rsidRDefault="0046064E" w:rsidP="0046064E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2BBED0" wp14:editId="085B92E7">
            <wp:extent cx="4645582" cy="2481118"/>
            <wp:effectExtent l="12700" t="12700" r="15875" b="8255"/>
            <wp:docPr id="126294778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47785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849" cy="24967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72633" w14:textId="38C38955" w:rsidR="0046064E" w:rsidRDefault="001637C0" w:rsidP="000C5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NSLLOOKUP </w:t>
      </w:r>
      <w:proofErr w:type="spellStart"/>
      <w:r>
        <w:rPr>
          <w:rFonts w:ascii="Times New Roman" w:hAnsi="Times New Roman" w:cs="Times New Roman"/>
          <w:b/>
          <w:bCs/>
        </w:rPr>
        <w:t>Polinema</w:t>
      </w:r>
      <w:proofErr w:type="spellEnd"/>
    </w:p>
    <w:p w14:paraId="1BC3B37C" w14:textId="5E3F4631" w:rsidR="001637C0" w:rsidRDefault="00812EE6" w:rsidP="001637C0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74A02A" wp14:editId="14A4A5ED">
            <wp:extent cx="4168602" cy="1255603"/>
            <wp:effectExtent l="12700" t="12700" r="10160" b="14605"/>
            <wp:docPr id="140340260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02602" name="Picture 8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175" cy="12702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2D222B" w14:textId="77777777" w:rsidR="00D65961" w:rsidRDefault="00D65961" w:rsidP="000C5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  <w:sectPr w:rsidR="00D6596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0B1BE10" w14:textId="24F8E93B" w:rsidR="001637C0" w:rsidRDefault="00D65961" w:rsidP="000C5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Find Ip Address and Server Name using DIG (Google)</w:t>
      </w:r>
    </w:p>
    <w:p w14:paraId="5D0799DC" w14:textId="4B50FD02" w:rsidR="00D65961" w:rsidRDefault="00D65961" w:rsidP="00D6596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07175B" wp14:editId="77FEE31C">
            <wp:extent cx="4530436" cy="2933651"/>
            <wp:effectExtent l="0" t="0" r="3810" b="635"/>
            <wp:docPr id="1766793732" name="Picture 9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93732" name="Picture 9" descr="A computer screen shot of a black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917" cy="294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3C64" w14:textId="14A4E59A" w:rsidR="00D65961" w:rsidRDefault="00D65961" w:rsidP="000C5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Ip Address and Server Name using NSLOOKUP (Google)</w:t>
      </w:r>
    </w:p>
    <w:p w14:paraId="340DCFA5" w14:textId="64FC437B" w:rsidR="00D65961" w:rsidRDefault="00826134" w:rsidP="00D6596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B5C151" wp14:editId="01DF8BB2">
            <wp:extent cx="4467860" cy="1951825"/>
            <wp:effectExtent l="12700" t="12700" r="15240" b="17145"/>
            <wp:docPr id="162925588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55889" name="Picture 10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801" cy="1963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BF292" w14:textId="766B5FBC" w:rsidR="00D65961" w:rsidRDefault="00CD09FB" w:rsidP="000C5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Ip Address and Server Name using DIG (</w:t>
      </w:r>
      <w:proofErr w:type="spellStart"/>
      <w:r>
        <w:rPr>
          <w:rFonts w:ascii="Times New Roman" w:hAnsi="Times New Roman" w:cs="Times New Roman"/>
          <w:b/>
          <w:bCs/>
        </w:rPr>
        <w:t>Polinema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239C079A" w14:textId="5DB54584" w:rsidR="00CD09FB" w:rsidRDefault="00CD09FB" w:rsidP="00CD09FB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38B81E" wp14:editId="306DD767">
            <wp:extent cx="4461935" cy="2144684"/>
            <wp:effectExtent l="0" t="0" r="0" b="1905"/>
            <wp:docPr id="473120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0540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390" cy="216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5223" w14:textId="77777777" w:rsidR="00CD09FB" w:rsidRDefault="00CD09FB" w:rsidP="000C5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  <w:sectPr w:rsidR="00CD09F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697FF36" w14:textId="0D52DC31" w:rsidR="00CD09FB" w:rsidRDefault="003D2749" w:rsidP="000C5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Find Ip Address and Mail Server Name using DIG (Google)</w:t>
      </w:r>
    </w:p>
    <w:p w14:paraId="7BBF0FFD" w14:textId="391458CC" w:rsidR="00ED53EC" w:rsidRDefault="001C4C5C" w:rsidP="00ED53E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9F5DBA" wp14:editId="0A51DEDD">
            <wp:extent cx="4503199" cy="2211186"/>
            <wp:effectExtent l="0" t="0" r="5715" b="0"/>
            <wp:docPr id="20034874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87450" name="Picture 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56" cy="22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ADF0" w14:textId="0BEEC2C4" w:rsidR="003D2749" w:rsidRDefault="003D2749" w:rsidP="000C5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Ip Address and Mail Server Name using NSLOOKUP (Google)</w:t>
      </w:r>
    </w:p>
    <w:p w14:paraId="0E8AAB77" w14:textId="5D945C2A" w:rsidR="00FC6B10" w:rsidRDefault="00FC6B10" w:rsidP="00FC6B10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A0AEC5" wp14:editId="220161DF">
            <wp:extent cx="4613564" cy="1393571"/>
            <wp:effectExtent l="0" t="0" r="0" b="3810"/>
            <wp:docPr id="27753084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840" name="Picture 5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756" cy="140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1CC8" w14:textId="41E2F6EF" w:rsidR="00FC6B10" w:rsidRDefault="006B1080" w:rsidP="000C58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Ip Address and Mail Server Name using DIG (</w:t>
      </w:r>
      <w:proofErr w:type="spellStart"/>
      <w:r>
        <w:rPr>
          <w:rFonts w:ascii="Times New Roman" w:hAnsi="Times New Roman" w:cs="Times New Roman"/>
          <w:b/>
          <w:bCs/>
        </w:rPr>
        <w:t>Polinema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0F3C7D12" w14:textId="18BC1335" w:rsidR="006B1080" w:rsidRDefault="006B1080" w:rsidP="006B1080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399ED7" wp14:editId="7709DE03">
            <wp:extent cx="3715789" cy="2197318"/>
            <wp:effectExtent l="0" t="0" r="5715" b="0"/>
            <wp:docPr id="55423434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34340" name="Picture 6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089" cy="221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FB17" w14:textId="2C6B4777" w:rsidR="006B1080" w:rsidRDefault="006B1080" w:rsidP="006B10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Ip Address and Mail Server Name using NSLOOKUP (</w:t>
      </w:r>
      <w:proofErr w:type="spellStart"/>
      <w:r>
        <w:rPr>
          <w:rFonts w:ascii="Times New Roman" w:hAnsi="Times New Roman" w:cs="Times New Roman"/>
          <w:b/>
          <w:bCs/>
        </w:rPr>
        <w:t>Polinema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1522E723" w14:textId="22C2444D" w:rsidR="006B1080" w:rsidRDefault="004D44F1" w:rsidP="006B1080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1C2F413" wp14:editId="43BD3580">
            <wp:extent cx="4181302" cy="1739529"/>
            <wp:effectExtent l="0" t="0" r="0" b="635"/>
            <wp:docPr id="1998889689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89689" name="Picture 7" descr="A screen 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785" cy="175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496F" w14:textId="77777777" w:rsidR="006B1080" w:rsidRDefault="006B1080" w:rsidP="008C2F96"/>
    <w:p w14:paraId="00DFDB49" w14:textId="77777777" w:rsidR="00752563" w:rsidRDefault="00752563" w:rsidP="008C2F96">
      <w:pPr>
        <w:rPr>
          <w:rFonts w:ascii="Times New Roman" w:hAnsi="Times New Roman" w:cs="Times New Roman"/>
          <w:b/>
          <w:bCs/>
        </w:rPr>
        <w:sectPr w:rsidR="0075256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4989CC9" w14:textId="270D8F84" w:rsidR="008C2F96" w:rsidRDefault="006E13F5" w:rsidP="0075256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PRACTICUM 2 (LINUX SSH)</w:t>
      </w:r>
    </w:p>
    <w:p w14:paraId="50477CF8" w14:textId="13FBD7CE" w:rsidR="00752563" w:rsidRDefault="00DC6D1B" w:rsidP="00DC6D1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Connect to Class SSH</w:t>
      </w:r>
    </w:p>
    <w:p w14:paraId="523296E1" w14:textId="78D8CE34" w:rsidR="00DC6D1B" w:rsidRDefault="00DE0CD2" w:rsidP="00DC6D1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6BA045" wp14:editId="7CF09AAB">
            <wp:extent cx="4522124" cy="1837354"/>
            <wp:effectExtent l="0" t="0" r="0" b="4445"/>
            <wp:docPr id="37454708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47081" name="Picture 8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934" cy="185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422C" w14:textId="327B7B3A" w:rsidR="00DC6D1B" w:rsidRDefault="009B7DCD" w:rsidP="00DC6D1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Creating Directory</w:t>
      </w:r>
    </w:p>
    <w:p w14:paraId="3D85643F" w14:textId="274B660B" w:rsidR="009B7DCD" w:rsidRDefault="009B7DCD" w:rsidP="009B7DCD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968260" wp14:editId="1D380CDB">
            <wp:extent cx="4804756" cy="480989"/>
            <wp:effectExtent l="0" t="0" r="0" b="1905"/>
            <wp:docPr id="14697538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53887" name="Picture 146975388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581" cy="49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84EB" w14:textId="0049B5B8" w:rsidR="009B7DCD" w:rsidRDefault="009D4BAB" w:rsidP="00DC6D1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Moving .txt File</w:t>
      </w:r>
    </w:p>
    <w:p w14:paraId="656DA380" w14:textId="685E7E04" w:rsidR="009D4BAB" w:rsidRDefault="009D4BAB" w:rsidP="009D4BA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1556F8" wp14:editId="2A1FB38E">
            <wp:extent cx="5070764" cy="684228"/>
            <wp:effectExtent l="0" t="0" r="0" b="1905"/>
            <wp:docPr id="2052926273" name="Picture 1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26273" name="Picture 10" descr="A black screen with white text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646" cy="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F323" w14:textId="7BFEEB93" w:rsidR="009D4BAB" w:rsidRDefault="005D4B8D" w:rsidP="00DC6D1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Edit File Content</w:t>
      </w:r>
    </w:p>
    <w:p w14:paraId="29E46917" w14:textId="08D92990" w:rsidR="005D4B8D" w:rsidRDefault="002C5437" w:rsidP="005D4B8D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1C2646" wp14:editId="4E65955B">
            <wp:extent cx="5120640" cy="1483673"/>
            <wp:effectExtent l="0" t="0" r="0" b="2540"/>
            <wp:docPr id="749109526" name="Picture 11" descr="A black screen with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09526" name="Picture 11" descr="A black screen with a black text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942" cy="14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DFE0" w14:textId="4B370CD9" w:rsidR="005D4B8D" w:rsidRDefault="00852487" w:rsidP="00DC6D1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Logout From SSH</w:t>
      </w:r>
    </w:p>
    <w:p w14:paraId="5D034625" w14:textId="5BCCF73E" w:rsidR="00852487" w:rsidRDefault="00852487" w:rsidP="00852487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35FD8F" wp14:editId="220C0503">
            <wp:extent cx="4559300" cy="927100"/>
            <wp:effectExtent l="0" t="0" r="0" b="0"/>
            <wp:docPr id="27521367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13672" name="Picture 12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BE78" w14:textId="77777777" w:rsidR="00375F8A" w:rsidRDefault="00375F8A" w:rsidP="00375F8A">
      <w:pPr>
        <w:sectPr w:rsidR="00375F8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320EC79" w14:textId="3E868929" w:rsidR="008B61E5" w:rsidRDefault="008B61E5" w:rsidP="008B61E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PRACTICUM 2 (LINUX FTP)</w:t>
      </w:r>
    </w:p>
    <w:p w14:paraId="0E70C4B7" w14:textId="6DDA8278" w:rsidR="00375F8A" w:rsidRDefault="00300345" w:rsidP="00300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00345">
        <w:rPr>
          <w:rFonts w:ascii="Times New Roman" w:hAnsi="Times New Roman" w:cs="Times New Roman"/>
          <w:b/>
          <w:bCs/>
        </w:rPr>
        <w:t>Creating New File</w:t>
      </w:r>
    </w:p>
    <w:p w14:paraId="2F7F69DE" w14:textId="7CE616E1" w:rsidR="00300345" w:rsidRDefault="000C03EB" w:rsidP="0030034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08A562" wp14:editId="0404FCDE">
            <wp:extent cx="5153891" cy="614502"/>
            <wp:effectExtent l="0" t="0" r="2540" b="0"/>
            <wp:docPr id="4599211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21190" name="Picture 45992119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249" cy="6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DAA4" w14:textId="7CD8EAAF" w:rsidR="00300345" w:rsidRDefault="009D1283" w:rsidP="00300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Installing FTP</w:t>
      </w:r>
    </w:p>
    <w:p w14:paraId="132624B2" w14:textId="5CFE4812" w:rsidR="009D1283" w:rsidRDefault="009D1283" w:rsidP="009D1283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1FB667" wp14:editId="45CBA41C">
            <wp:extent cx="5153660" cy="1930420"/>
            <wp:effectExtent l="0" t="0" r="2540" b="0"/>
            <wp:docPr id="117090573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05734" name="Picture 14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951" cy="193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29CE" w14:textId="30026F2A" w:rsidR="009D1283" w:rsidRDefault="003B1FC5" w:rsidP="00300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Getting File From FTP</w:t>
      </w:r>
    </w:p>
    <w:p w14:paraId="3B377E19" w14:textId="5F315779" w:rsidR="003B1FC5" w:rsidRDefault="003B1FC5" w:rsidP="003B1FC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F5B1ED" wp14:editId="7685BF33">
            <wp:extent cx="5203767" cy="1078003"/>
            <wp:effectExtent l="0" t="0" r="3810" b="1905"/>
            <wp:docPr id="1752503460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03460" name="Picture 15" descr="A screen 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082" cy="108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1AE" w14:textId="7B4EC75E" w:rsidR="003B1FC5" w:rsidRDefault="001F0712" w:rsidP="00300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Putting File From FTP</w:t>
      </w:r>
    </w:p>
    <w:p w14:paraId="68A7B1B8" w14:textId="06C4203C" w:rsidR="001F0712" w:rsidRDefault="001F0712" w:rsidP="001F071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154A28" wp14:editId="348BE966">
            <wp:extent cx="5320145" cy="1660840"/>
            <wp:effectExtent l="0" t="0" r="1270" b="3175"/>
            <wp:docPr id="645598998" name="Picture 1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98998" name="Picture 16" descr="A computer screen with white text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199" cy="16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90A1" w14:textId="77777777" w:rsidR="00A603E2" w:rsidRDefault="00A603E2" w:rsidP="00A603E2">
      <w:pPr>
        <w:sectPr w:rsidR="00A603E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D90F9E8" w14:textId="2195EA9A" w:rsidR="00A603E2" w:rsidRDefault="00B510D8" w:rsidP="00B510D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PRACTICUM 1 (</w:t>
      </w:r>
      <w:r w:rsidR="00292554">
        <w:rPr>
          <w:rFonts w:ascii="Times New Roman" w:hAnsi="Times New Roman" w:cs="Times New Roman"/>
          <w:b/>
          <w:bCs/>
        </w:rPr>
        <w:t>WINDOWS NSLOOKUP</w:t>
      </w:r>
      <w:r>
        <w:rPr>
          <w:rFonts w:ascii="Times New Roman" w:hAnsi="Times New Roman" w:cs="Times New Roman"/>
          <w:b/>
          <w:bCs/>
        </w:rPr>
        <w:t>)</w:t>
      </w:r>
    </w:p>
    <w:p w14:paraId="6ADD71BB" w14:textId="34A6A737" w:rsidR="00292554" w:rsidRDefault="00A64E90" w:rsidP="002925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Check Connection</w:t>
      </w:r>
    </w:p>
    <w:p w14:paraId="38DC0168" w14:textId="30A034A0" w:rsidR="00A64E90" w:rsidRDefault="00A64E90" w:rsidP="00A64E90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0FA1CA" wp14:editId="007A3684">
            <wp:extent cx="4580313" cy="1082931"/>
            <wp:effectExtent l="0" t="0" r="4445" b="0"/>
            <wp:docPr id="1139526341" name="Picture 1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26341" name="Picture 17" descr="A screenshot of a computer screen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120" cy="109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FF0D" w14:textId="318B7AD2" w:rsidR="00A64E90" w:rsidRDefault="00A64E90" w:rsidP="002925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NSLOOKUP </w:t>
      </w:r>
      <w:proofErr w:type="spellStart"/>
      <w:r>
        <w:rPr>
          <w:rFonts w:ascii="Times New Roman" w:hAnsi="Times New Roman" w:cs="Times New Roman"/>
          <w:b/>
          <w:bCs/>
        </w:rPr>
        <w:t>Polinema</w:t>
      </w:r>
      <w:proofErr w:type="spellEnd"/>
    </w:p>
    <w:p w14:paraId="13EB81E3" w14:textId="2E447306" w:rsidR="00A64E90" w:rsidRDefault="00A64E90" w:rsidP="00A64E90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FD69E0" wp14:editId="2A91C053">
            <wp:extent cx="4580255" cy="1257123"/>
            <wp:effectExtent l="0" t="0" r="4445" b="635"/>
            <wp:docPr id="35486349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6349" name="Picture 18" descr="A screen 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050" cy="127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E489" w14:textId="224474CC" w:rsidR="00A64E90" w:rsidRDefault="00A64E90" w:rsidP="002925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Find Ip Address and Server Name using </w:t>
      </w:r>
      <w:proofErr w:type="spellStart"/>
      <w:r>
        <w:rPr>
          <w:rFonts w:ascii="Times New Roman" w:hAnsi="Times New Roman" w:cs="Times New Roman"/>
          <w:b/>
          <w:bCs/>
        </w:rPr>
        <w:t>Polinema</w:t>
      </w:r>
      <w:proofErr w:type="spellEnd"/>
    </w:p>
    <w:p w14:paraId="3322F514" w14:textId="3D536544" w:rsidR="00A64E90" w:rsidRDefault="00FB6040" w:rsidP="00A64E90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60B15A" wp14:editId="14BCD05A">
            <wp:extent cx="4621876" cy="1264103"/>
            <wp:effectExtent l="0" t="0" r="1270" b="6350"/>
            <wp:docPr id="16928513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51337" name="Picture 169285133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197" cy="127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A0DE" w14:textId="432A2878" w:rsidR="00A64E90" w:rsidRDefault="00452172" w:rsidP="0029255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Find Ip Address and Mail Server Name </w:t>
      </w:r>
      <w:proofErr w:type="spellStart"/>
      <w:r>
        <w:rPr>
          <w:rFonts w:ascii="Times New Roman" w:hAnsi="Times New Roman" w:cs="Times New Roman"/>
          <w:b/>
          <w:bCs/>
        </w:rPr>
        <w:t>Polinema</w:t>
      </w:r>
      <w:proofErr w:type="spellEnd"/>
    </w:p>
    <w:p w14:paraId="3258A4F4" w14:textId="68249414" w:rsidR="00C9706A" w:rsidRPr="00292554" w:rsidRDefault="00C9706A" w:rsidP="00D24DC0">
      <w:pPr>
        <w:pStyle w:val="ListParagraph"/>
        <w:spacing w:line="360" w:lineRule="auto"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6F8B9A" wp14:editId="6AA69C08">
            <wp:extent cx="4621530" cy="1458547"/>
            <wp:effectExtent l="0" t="0" r="1270" b="2540"/>
            <wp:docPr id="1218503843" name="Picture 2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3843" name="Picture 20" descr="A computer screen with white text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315" cy="147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337D" w14:textId="77777777" w:rsidR="00B510D8" w:rsidRPr="00300345" w:rsidRDefault="00B510D8" w:rsidP="00A603E2"/>
    <w:p w14:paraId="292A182E" w14:textId="77777777" w:rsidR="006E13F5" w:rsidRPr="000C58B8" w:rsidRDefault="006E13F5" w:rsidP="008C2F96"/>
    <w:sectPr w:rsidR="006E13F5" w:rsidRPr="000C58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6212"/>
    <w:multiLevelType w:val="hybridMultilevel"/>
    <w:tmpl w:val="6E24CCEE"/>
    <w:lvl w:ilvl="0" w:tplc="83945C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C60FE4"/>
    <w:multiLevelType w:val="hybridMultilevel"/>
    <w:tmpl w:val="60FE6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92677">
    <w:abstractNumId w:val="0"/>
  </w:num>
  <w:num w:numId="2" w16cid:durableId="581380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F1"/>
    <w:rsid w:val="000C03EB"/>
    <w:rsid w:val="000C58B8"/>
    <w:rsid w:val="000E4BC7"/>
    <w:rsid w:val="00102605"/>
    <w:rsid w:val="00126F70"/>
    <w:rsid w:val="001637C0"/>
    <w:rsid w:val="001B269D"/>
    <w:rsid w:val="001C4C5C"/>
    <w:rsid w:val="001E47ED"/>
    <w:rsid w:val="001F0712"/>
    <w:rsid w:val="001F6AD1"/>
    <w:rsid w:val="00250CBC"/>
    <w:rsid w:val="00292554"/>
    <w:rsid w:val="002C5437"/>
    <w:rsid w:val="00300345"/>
    <w:rsid w:val="00375F8A"/>
    <w:rsid w:val="003B1FC5"/>
    <w:rsid w:val="003D2749"/>
    <w:rsid w:val="003D2DD4"/>
    <w:rsid w:val="00436301"/>
    <w:rsid w:val="00452172"/>
    <w:rsid w:val="00453494"/>
    <w:rsid w:val="0046064E"/>
    <w:rsid w:val="0046565D"/>
    <w:rsid w:val="004D125B"/>
    <w:rsid w:val="004D44F1"/>
    <w:rsid w:val="005621B8"/>
    <w:rsid w:val="00582884"/>
    <w:rsid w:val="005A33E9"/>
    <w:rsid w:val="005D4B8D"/>
    <w:rsid w:val="00635772"/>
    <w:rsid w:val="006B1080"/>
    <w:rsid w:val="006E13F5"/>
    <w:rsid w:val="00740B59"/>
    <w:rsid w:val="00752563"/>
    <w:rsid w:val="00812EE6"/>
    <w:rsid w:val="00826134"/>
    <w:rsid w:val="00852487"/>
    <w:rsid w:val="008B61E5"/>
    <w:rsid w:val="008C2F96"/>
    <w:rsid w:val="008F7B15"/>
    <w:rsid w:val="009B7DCD"/>
    <w:rsid w:val="009D1283"/>
    <w:rsid w:val="009D4BAB"/>
    <w:rsid w:val="00A51AA6"/>
    <w:rsid w:val="00A603E2"/>
    <w:rsid w:val="00A64E90"/>
    <w:rsid w:val="00B510D8"/>
    <w:rsid w:val="00B92B7E"/>
    <w:rsid w:val="00BF554F"/>
    <w:rsid w:val="00C35879"/>
    <w:rsid w:val="00C462F1"/>
    <w:rsid w:val="00C9706A"/>
    <w:rsid w:val="00CA3EB2"/>
    <w:rsid w:val="00CB4EEC"/>
    <w:rsid w:val="00CD09FB"/>
    <w:rsid w:val="00D24DC0"/>
    <w:rsid w:val="00D65961"/>
    <w:rsid w:val="00DC6D1B"/>
    <w:rsid w:val="00DE0CD2"/>
    <w:rsid w:val="00E51000"/>
    <w:rsid w:val="00ED53EC"/>
    <w:rsid w:val="00FB6040"/>
    <w:rsid w:val="00FC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8CEB1"/>
  <w15:chartTrackingRefBased/>
  <w15:docId w15:val="{6DCD9600-395F-A24B-BF18-1275E43A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22</TotalTime>
  <Pages>10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65</cp:revision>
  <dcterms:created xsi:type="dcterms:W3CDTF">2025-02-27T03:36:00Z</dcterms:created>
  <dcterms:modified xsi:type="dcterms:W3CDTF">2025-03-01T04:23:00Z</dcterms:modified>
</cp:coreProperties>
</file>