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562D9" w:rsidRDefault="00E005DE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ADVANCED WEB PROGRAMMING</w:t>
      </w:r>
    </w:p>
    <w:p w:rsidR="000562D9" w:rsidRDefault="00E005DE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WEB FRAMEWORK</w:t>
      </w:r>
      <w:r w:rsidR="00CA57FB">
        <w:rPr>
          <w:rFonts w:ascii="Times New Roman" w:hAnsi="Times New Roman" w:cs="Times New Roman"/>
          <w:b/>
          <w:bCs/>
          <w:lang w:val="en-US"/>
        </w:rPr>
        <w:t xml:space="preserve"> (WEEK-1)</w:t>
      </w:r>
    </w:p>
    <w:p w:rsidR="000562D9" w:rsidRDefault="000562D9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0562D9" w:rsidRDefault="000562D9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0562D9" w:rsidRDefault="000562D9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0562D9" w:rsidRDefault="000562D9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3016469" cy="3016469"/>
            <wp:effectExtent l="0" t="0" r="6350" b="6350"/>
            <wp:docPr id="89325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56156" name="Picture 8932561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363" cy="303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D9" w:rsidRDefault="000562D9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0562D9" w:rsidRDefault="000562D9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0562D9" w:rsidRDefault="000562D9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0562D9" w:rsidRDefault="000562D9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KHEN MUHAMMAD CAHYO</w:t>
      </w:r>
    </w:p>
    <w:p w:rsidR="000562D9" w:rsidRDefault="000562D9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hyperlink r:id="rId6" w:history="1">
        <w:r w:rsidRPr="000562D9">
          <w:rPr>
            <w:rStyle w:val="Hyperlink"/>
            <w:rFonts w:ascii="Times New Roman" w:hAnsi="Times New Roman" w:cs="Times New Roman"/>
            <w:b/>
            <w:bCs/>
            <w:color w:val="000000" w:themeColor="text1"/>
            <w:u w:val="none"/>
            <w:shd w:val="clear" w:color="auto" w:fill="FFFFFF"/>
          </w:rPr>
          <w:t>244107023002</w:t>
        </w:r>
      </w:hyperlink>
    </w:p>
    <w:p w:rsidR="000562D9" w:rsidRDefault="000562D9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0562D9">
        <w:rPr>
          <w:rFonts w:ascii="Times New Roman" w:hAnsi="Times New Roman" w:cs="Times New Roman"/>
          <w:b/>
          <w:bCs/>
          <w:color w:val="000000" w:themeColor="text1"/>
        </w:rPr>
        <w:t>TI-2I</w:t>
      </w:r>
    </w:p>
    <w:p w:rsidR="0017555E" w:rsidRPr="000562D9" w:rsidRDefault="0017555E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STATE POLYTECHNIC OF MALANG</w:t>
      </w:r>
    </w:p>
    <w:p w:rsidR="000562D9" w:rsidRDefault="0017555E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INFORMATION TECHNOLOGY DEPARTMENT</w:t>
      </w:r>
    </w:p>
    <w:p w:rsidR="00F62C34" w:rsidRDefault="00F62C34" w:rsidP="000562D9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  <w:sectPr w:rsidR="00F62C34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F62C34" w:rsidRDefault="002765A4" w:rsidP="002765A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lastRenderedPageBreak/>
        <w:t>Laragon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Installation</w:t>
      </w:r>
    </w:p>
    <w:p w:rsidR="002765A4" w:rsidRDefault="002765A4" w:rsidP="002765A4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3497755" cy="2871074"/>
            <wp:effectExtent l="12700" t="12700" r="7620" b="12065"/>
            <wp:docPr id="164874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46458" name="Picture 16487464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436" cy="28806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65A4" w:rsidRPr="002765A4" w:rsidRDefault="002765A4" w:rsidP="002765A4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this course, I used MAMP mam, because in </w:t>
      </w:r>
      <w:proofErr w:type="spellStart"/>
      <w:r>
        <w:rPr>
          <w:rFonts w:ascii="Times New Roman" w:hAnsi="Times New Roman" w:cs="Times New Roman"/>
          <w:lang w:val="en-US"/>
        </w:rPr>
        <w:t>Laragon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does’nt</w:t>
      </w:r>
      <w:proofErr w:type="spellEnd"/>
      <w:r>
        <w:rPr>
          <w:rFonts w:ascii="Times New Roman" w:hAnsi="Times New Roman" w:cs="Times New Roman"/>
          <w:lang w:val="en-US"/>
        </w:rPr>
        <w:t xml:space="preserve"> supported with MacOS. MAMP also like </w:t>
      </w:r>
      <w:proofErr w:type="spellStart"/>
      <w:r>
        <w:rPr>
          <w:rFonts w:ascii="Times New Roman" w:hAnsi="Times New Roman" w:cs="Times New Roman"/>
          <w:lang w:val="en-US"/>
        </w:rPr>
        <w:t>Laragon</w:t>
      </w:r>
      <w:proofErr w:type="spellEnd"/>
      <w:r>
        <w:rPr>
          <w:rFonts w:ascii="Times New Roman" w:hAnsi="Times New Roman" w:cs="Times New Roman"/>
          <w:lang w:val="en-US"/>
        </w:rPr>
        <w:t xml:space="preserve"> which they have local server development and PhpMyAdmin for MySQL interface.</w:t>
      </w:r>
    </w:p>
    <w:p w:rsidR="002765A4" w:rsidRDefault="002765A4" w:rsidP="002765A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PhpMyAdmin Installation</w:t>
      </w:r>
    </w:p>
    <w:p w:rsidR="002765A4" w:rsidRDefault="002765A4" w:rsidP="002765A4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4412155" cy="2392274"/>
            <wp:effectExtent l="12700" t="12700" r="7620" b="8255"/>
            <wp:docPr id="15292416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41672" name="Picture 15292416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962" cy="23981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65A4" w:rsidRPr="002765A4" w:rsidRDefault="002765A4" w:rsidP="002765A4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There is my PhpMyAdmin interface for MySQL Database which run by MAMP.</w:t>
      </w:r>
    </w:p>
    <w:p w:rsidR="006758F5" w:rsidRDefault="006758F5" w:rsidP="002765A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  <w:sectPr w:rsidR="006758F5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2765A4" w:rsidRDefault="006758F5" w:rsidP="002765A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lastRenderedPageBreak/>
        <w:t>VSCode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Installation</w:t>
      </w:r>
    </w:p>
    <w:p w:rsidR="006758F5" w:rsidRDefault="006758F5" w:rsidP="006758F5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4439928" cy="2806262"/>
            <wp:effectExtent l="0" t="0" r="5080" b="635"/>
            <wp:docPr id="255058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5886" name="Picture 255058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368" cy="282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8F5" w:rsidRPr="006758F5" w:rsidRDefault="006758F5" w:rsidP="006758F5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There is my </w:t>
      </w:r>
      <w:proofErr w:type="spellStart"/>
      <w:r>
        <w:rPr>
          <w:rFonts w:ascii="Times New Roman" w:hAnsi="Times New Roman" w:cs="Times New Roman"/>
          <w:lang w:val="en-US"/>
        </w:rPr>
        <w:t>VSCode</w:t>
      </w:r>
      <w:proofErr w:type="spellEnd"/>
      <w:r>
        <w:rPr>
          <w:rFonts w:ascii="Times New Roman" w:hAnsi="Times New Roman" w:cs="Times New Roman"/>
          <w:lang w:val="en-US"/>
        </w:rPr>
        <w:t xml:space="preserve"> with PHP </w:t>
      </w:r>
      <w:proofErr w:type="spellStart"/>
      <w:r>
        <w:rPr>
          <w:rFonts w:ascii="Times New Roman" w:hAnsi="Times New Roman" w:cs="Times New Roman"/>
          <w:lang w:val="en-US"/>
        </w:rPr>
        <w:t>Intelephense</w:t>
      </w:r>
      <w:proofErr w:type="spellEnd"/>
      <w:r>
        <w:rPr>
          <w:rFonts w:ascii="Times New Roman" w:hAnsi="Times New Roman" w:cs="Times New Roman"/>
          <w:lang w:val="en-US"/>
        </w:rPr>
        <w:t xml:space="preserve"> extension.</w:t>
      </w:r>
    </w:p>
    <w:p w:rsidR="006758F5" w:rsidRDefault="006D7908" w:rsidP="002765A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Composer Installation</w:t>
      </w:r>
    </w:p>
    <w:p w:rsidR="006D7908" w:rsidRDefault="006D7908" w:rsidP="006D7908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4390924" cy="2753710"/>
            <wp:effectExtent l="0" t="0" r="3810" b="2540"/>
            <wp:docPr id="4212436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43621" name="Picture 4212436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283" cy="277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908" w:rsidRPr="006D7908" w:rsidRDefault="006D7908" w:rsidP="006D7908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There is my Composer library for dependency manager in PHP.</w:t>
      </w:r>
    </w:p>
    <w:p w:rsidR="00A46CA2" w:rsidRDefault="00A46CA2" w:rsidP="002765A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  <w:sectPr w:rsidR="00A46CA2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6D7908" w:rsidRDefault="00A46CA2" w:rsidP="002765A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Git Installation</w:t>
      </w:r>
    </w:p>
    <w:p w:rsidR="00A46CA2" w:rsidRDefault="00A46CA2" w:rsidP="00A46CA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4096845" cy="2690962"/>
            <wp:effectExtent l="12700" t="12700" r="18415" b="14605"/>
            <wp:docPr id="316771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7111" name="Picture 316771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801" cy="2696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6CA2" w:rsidRPr="00A46CA2" w:rsidRDefault="00A46CA2" w:rsidP="00A46CA2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is a result of Git </w:t>
      </w:r>
      <w:r w:rsidR="00AB451E">
        <w:rPr>
          <w:rFonts w:ascii="Times New Roman" w:hAnsi="Times New Roman" w:cs="Times New Roman"/>
          <w:lang w:val="en-US"/>
        </w:rPr>
        <w:t>i</w:t>
      </w:r>
      <w:r>
        <w:rPr>
          <w:rFonts w:ascii="Times New Roman" w:hAnsi="Times New Roman" w:cs="Times New Roman"/>
          <w:lang w:val="en-US"/>
        </w:rPr>
        <w:t>nstallation</w:t>
      </w:r>
    </w:p>
    <w:p w:rsidR="00A46CA2" w:rsidRDefault="00B328B7" w:rsidP="002765A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Laravel Installation</w:t>
      </w:r>
    </w:p>
    <w:p w:rsidR="00AB451E" w:rsidRDefault="00AB451E" w:rsidP="00AB451E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065986" cy="2764643"/>
            <wp:effectExtent l="0" t="0" r="1905" b="4445"/>
            <wp:docPr id="169121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13458" name="Picture 16912134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445" cy="277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1E" w:rsidRPr="00AB451E" w:rsidRDefault="00AB451E" w:rsidP="00AB451E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There is a result of Laravel installation.</w:t>
      </w:r>
    </w:p>
    <w:p w:rsidR="00783ED1" w:rsidRDefault="00783ED1" w:rsidP="002765A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  <w:sectPr w:rsidR="00783ED1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AB451E" w:rsidRDefault="00783ED1" w:rsidP="002765A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Publish Laravel Project to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Github</w:t>
      </w:r>
      <w:proofErr w:type="spellEnd"/>
    </w:p>
    <w:p w:rsidR="00783ED1" w:rsidRDefault="00783ED1" w:rsidP="00783ED1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4340773" cy="2368875"/>
            <wp:effectExtent l="0" t="0" r="3175" b="6350"/>
            <wp:docPr id="10863958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95896" name="Picture 10863958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504" cy="237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ED1" w:rsidRPr="00783ED1" w:rsidRDefault="00783ED1" w:rsidP="00783ED1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There is a result of publishing Laravel project to my </w:t>
      </w:r>
      <w:proofErr w:type="spellStart"/>
      <w:r>
        <w:rPr>
          <w:rFonts w:ascii="Times New Roman" w:hAnsi="Times New Roman" w:cs="Times New Roman"/>
          <w:lang w:val="en-US"/>
        </w:rPr>
        <w:t>Github</w:t>
      </w:r>
      <w:proofErr w:type="spellEnd"/>
      <w:r>
        <w:rPr>
          <w:rFonts w:ascii="Times New Roman" w:hAnsi="Times New Roman" w:cs="Times New Roman"/>
          <w:lang w:val="en-US"/>
        </w:rPr>
        <w:t xml:space="preserve"> account.</w:t>
      </w:r>
    </w:p>
    <w:p w:rsidR="00783ED1" w:rsidRPr="00397228" w:rsidRDefault="00397228" w:rsidP="002765A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397228">
        <w:rPr>
          <w:rFonts w:ascii="Times New Roman" w:hAnsi="Times New Roman" w:cs="Times New Roman"/>
          <w:b/>
          <w:bCs/>
        </w:rPr>
        <w:t xml:space="preserve">Update Program Code and Sync to </w:t>
      </w:r>
      <w:proofErr w:type="spellStart"/>
      <w:r w:rsidRPr="00397228">
        <w:rPr>
          <w:rFonts w:ascii="Times New Roman" w:hAnsi="Times New Roman" w:cs="Times New Roman"/>
          <w:b/>
          <w:bCs/>
        </w:rPr>
        <w:t>Github</w:t>
      </w:r>
      <w:proofErr w:type="spellEnd"/>
      <w:r w:rsidRPr="00397228">
        <w:rPr>
          <w:rFonts w:ascii="Times New Roman" w:hAnsi="Times New Roman" w:cs="Times New Roman"/>
          <w:b/>
          <w:bCs/>
        </w:rPr>
        <w:t xml:space="preserve"> Repo</w:t>
      </w:r>
    </w:p>
    <w:p w:rsidR="00397228" w:rsidRDefault="007C055B" w:rsidP="00397228">
      <w:pPr>
        <w:pStyle w:val="ListParagraph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943600" cy="897890"/>
            <wp:effectExtent l="12700" t="12700" r="12700" b="16510"/>
            <wp:docPr id="7996104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10465" name="Picture 7996104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943600" cy="603250"/>
            <wp:effectExtent l="0" t="0" r="0" b="6350"/>
            <wp:docPr id="10943155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15582" name="Picture 109431558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28" w:rsidRPr="007C055B" w:rsidRDefault="007C055B" w:rsidP="007C055B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is a result of updating program code and push it to </w:t>
      </w:r>
      <w:proofErr w:type="spellStart"/>
      <w:r>
        <w:rPr>
          <w:rFonts w:ascii="Times New Roman" w:hAnsi="Times New Roman" w:cs="Times New Roman"/>
          <w:lang w:val="en-US"/>
        </w:rPr>
        <w:t>Github</w:t>
      </w:r>
      <w:proofErr w:type="spellEnd"/>
      <w:r>
        <w:rPr>
          <w:rFonts w:ascii="Times New Roman" w:hAnsi="Times New Roman" w:cs="Times New Roman"/>
          <w:lang w:val="en-US"/>
        </w:rPr>
        <w:t xml:space="preserve"> again.</w:t>
      </w:r>
    </w:p>
    <w:sectPr w:rsidR="00397228" w:rsidRPr="007C05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601E77"/>
    <w:multiLevelType w:val="hybridMultilevel"/>
    <w:tmpl w:val="EEA012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8393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1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5DE"/>
    <w:rsid w:val="000562D9"/>
    <w:rsid w:val="000F0160"/>
    <w:rsid w:val="00142831"/>
    <w:rsid w:val="0017555E"/>
    <w:rsid w:val="002765A4"/>
    <w:rsid w:val="00377F89"/>
    <w:rsid w:val="00397228"/>
    <w:rsid w:val="003A66AE"/>
    <w:rsid w:val="003C788B"/>
    <w:rsid w:val="00414E93"/>
    <w:rsid w:val="00440105"/>
    <w:rsid w:val="006758F5"/>
    <w:rsid w:val="006D7908"/>
    <w:rsid w:val="00783ED1"/>
    <w:rsid w:val="007C055B"/>
    <w:rsid w:val="007C4E55"/>
    <w:rsid w:val="008626F3"/>
    <w:rsid w:val="008C2448"/>
    <w:rsid w:val="009741B4"/>
    <w:rsid w:val="00A46CA2"/>
    <w:rsid w:val="00A471C3"/>
    <w:rsid w:val="00AB451E"/>
    <w:rsid w:val="00B328B7"/>
    <w:rsid w:val="00CA57FB"/>
    <w:rsid w:val="00CB4053"/>
    <w:rsid w:val="00E005DE"/>
    <w:rsid w:val="00E833D7"/>
    <w:rsid w:val="00EB0817"/>
    <w:rsid w:val="00F62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798404D"/>
  <w15:chartTrackingRefBased/>
  <w15:docId w15:val="{43E408AA-FF17-7143-9EBC-0CE88BC54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62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62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62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62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62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62D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62D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62D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62D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BHeading">
    <w:name w:val="BAB Heading"/>
    <w:next w:val="Normal"/>
    <w:qFormat/>
    <w:rsid w:val="00CB4053"/>
    <w:rPr>
      <w:rFonts w:ascii="Times New Roman" w:hAnsi="Times New Roman"/>
      <w:b/>
      <w:color w:val="000000" w:themeColor="text1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562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62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62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62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62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62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62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62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62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62D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62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62D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62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62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62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62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62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62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62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62D9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0562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0562D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%32%34%34%310%37%302%33%3002@%70%6f%6cine%6d%61%2e%61%63%2e%69%64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oncahyo/Library/Group%20Containers/UBF8T346G9.Office/User%20Content.localized/Templates.localized/Tugas-Kuliah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Tugas-Kuliah.dotx</Template>
  <TotalTime>10</TotalTime>
  <Pages>5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Khen Cahyo</cp:lastModifiedBy>
  <cp:revision>12</cp:revision>
  <dcterms:created xsi:type="dcterms:W3CDTF">2025-02-16T00:29:00Z</dcterms:created>
  <dcterms:modified xsi:type="dcterms:W3CDTF">2025-02-16T01:01:00Z</dcterms:modified>
</cp:coreProperties>
</file>