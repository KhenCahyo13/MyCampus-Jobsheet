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4FFD" w14:textId="4697F29D" w:rsidR="00250CBC" w:rsidRPr="004A5579" w:rsidRDefault="0011486D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OBJECT ORIENTED DESIGN</w:t>
      </w:r>
    </w:p>
    <w:p w14:paraId="20F77028" w14:textId="384BF770" w:rsidR="00250CBC" w:rsidRPr="004A5579" w:rsidRDefault="0011486D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USE CASE MODELING</w:t>
      </w:r>
    </w:p>
    <w:p w14:paraId="4F9680C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BD8233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DCCFB8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BD978FB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26B29D" wp14:editId="189F23E7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E4F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717936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E7EB9EC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EAF74F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4C270697" w14:textId="77777777" w:rsidR="00250CBC" w:rsidRPr="0011486D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11486D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1034A70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4EF9492E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4C795109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429BDA15" w14:textId="77777777" w:rsidR="001659DF" w:rsidRDefault="001659DF" w:rsidP="001659DF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1659D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D00233F" w14:textId="55BD999A" w:rsidR="001659DF" w:rsidRDefault="005F1713" w:rsidP="001659D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F1713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STUDY CASE</w:t>
      </w:r>
    </w:p>
    <w:p w14:paraId="3E4F552B" w14:textId="122DBCB4" w:rsidR="005F1713" w:rsidRDefault="005F1713" w:rsidP="005F1713">
      <w:pPr>
        <w:pStyle w:val="p1"/>
        <w:spacing w:after="240" w:line="360" w:lineRule="auto"/>
        <w:jc w:val="both"/>
        <w:rPr>
          <w:sz w:val="24"/>
          <w:szCs w:val="24"/>
        </w:rPr>
      </w:pPr>
      <w:r w:rsidRPr="005F1713">
        <w:rPr>
          <w:color w:val="000000" w:themeColor="text1"/>
          <w:sz w:val="24"/>
          <w:szCs w:val="24"/>
        </w:rPr>
        <w:t xml:space="preserve">Based on previous </w:t>
      </w:r>
      <w:proofErr w:type="spellStart"/>
      <w:r w:rsidRPr="005F1713">
        <w:rPr>
          <w:color w:val="000000" w:themeColor="text1"/>
          <w:sz w:val="24"/>
          <w:szCs w:val="24"/>
        </w:rPr>
        <w:t>jobsheet</w:t>
      </w:r>
      <w:proofErr w:type="spellEnd"/>
      <w:r w:rsidRPr="005F1713">
        <w:rPr>
          <w:color w:val="000000" w:themeColor="text1"/>
          <w:sz w:val="24"/>
          <w:szCs w:val="24"/>
        </w:rPr>
        <w:t xml:space="preserve"> (in week 2), the study case for this </w:t>
      </w:r>
      <w:proofErr w:type="spellStart"/>
      <w:r w:rsidRPr="005F1713">
        <w:rPr>
          <w:color w:val="000000" w:themeColor="text1"/>
          <w:sz w:val="24"/>
          <w:szCs w:val="24"/>
        </w:rPr>
        <w:t>jobsheet</w:t>
      </w:r>
      <w:proofErr w:type="spellEnd"/>
      <w:r w:rsidRPr="005F1713">
        <w:rPr>
          <w:color w:val="000000" w:themeColor="text1"/>
          <w:sz w:val="24"/>
          <w:szCs w:val="24"/>
        </w:rPr>
        <w:t xml:space="preserve"> is </w:t>
      </w:r>
      <w:r w:rsidRPr="005F1713">
        <w:rPr>
          <w:sz w:val="24"/>
          <w:szCs w:val="24"/>
        </w:rPr>
        <w:t>Student UKM Selection Determination System.</w:t>
      </w:r>
    </w:p>
    <w:p w14:paraId="201BEC6C" w14:textId="217D942B" w:rsidR="005F1713" w:rsidRDefault="005F1713" w:rsidP="005F1713">
      <w:pPr>
        <w:pStyle w:val="p1"/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5F1713">
        <w:rPr>
          <w:b/>
          <w:bCs/>
          <w:sz w:val="24"/>
          <w:szCs w:val="24"/>
          <w:u w:val="single"/>
        </w:rPr>
        <w:t>USE CASES</w:t>
      </w:r>
    </w:p>
    <w:p w14:paraId="47B41C75" w14:textId="3E28FD6B" w:rsidR="00C56244" w:rsidRDefault="00C56244" w:rsidP="00C56244">
      <w:pPr>
        <w:pStyle w:val="p1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56244">
        <w:rPr>
          <w:b/>
          <w:bCs/>
          <w:sz w:val="24"/>
          <w:szCs w:val="24"/>
        </w:rPr>
        <w:t>System admins</w:t>
      </w:r>
      <w:r w:rsidRPr="00C56244">
        <w:rPr>
          <w:sz w:val="24"/>
          <w:szCs w:val="24"/>
        </w:rPr>
        <w:t xml:space="preserve"> can manage master data such as criteria, UKM, classes, and </w:t>
      </w:r>
      <w:r w:rsidR="00F15C04">
        <w:rPr>
          <w:sz w:val="24"/>
          <w:szCs w:val="24"/>
        </w:rPr>
        <w:t>departments</w:t>
      </w:r>
      <w:r w:rsidRPr="00C56244">
        <w:rPr>
          <w:sz w:val="24"/>
          <w:szCs w:val="24"/>
        </w:rPr>
        <w:t xml:space="preserve"> as the main data used in the selection system.</w:t>
      </w:r>
    </w:p>
    <w:p w14:paraId="035CD9AF" w14:textId="7F0E0EA7" w:rsidR="007E48F5" w:rsidRDefault="00C56244" w:rsidP="00454A25">
      <w:pPr>
        <w:pStyle w:val="p1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56244">
        <w:rPr>
          <w:b/>
          <w:bCs/>
          <w:sz w:val="24"/>
          <w:szCs w:val="24"/>
        </w:rPr>
        <w:t>Students</w:t>
      </w:r>
      <w:r w:rsidRPr="00C56244">
        <w:rPr>
          <w:sz w:val="24"/>
          <w:szCs w:val="24"/>
        </w:rPr>
        <w:t xml:space="preserve"> can request </w:t>
      </w:r>
      <w:r>
        <w:rPr>
          <w:sz w:val="24"/>
          <w:szCs w:val="24"/>
        </w:rPr>
        <w:t>UKM</w:t>
      </w:r>
      <w:r w:rsidRPr="00C56244">
        <w:rPr>
          <w:sz w:val="24"/>
          <w:szCs w:val="24"/>
        </w:rPr>
        <w:t xml:space="preserve"> recommendations by inputting name, nim, class, and department data and selecting the desired criteria.</w:t>
      </w:r>
    </w:p>
    <w:p w14:paraId="790841DF" w14:textId="69823DCB" w:rsidR="00454A25" w:rsidRPr="00454A25" w:rsidRDefault="00454A25" w:rsidP="00454A25">
      <w:pPr>
        <w:pStyle w:val="p1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Students </w:t>
      </w:r>
      <w:proofErr w:type="spellStart"/>
      <w:r>
        <w:rPr>
          <w:sz w:val="24"/>
          <w:szCs w:val="24"/>
        </w:rPr>
        <w:t>alsi</w:t>
      </w:r>
      <w:proofErr w:type="spellEnd"/>
      <w:r>
        <w:rPr>
          <w:sz w:val="24"/>
          <w:szCs w:val="24"/>
        </w:rPr>
        <w:t xml:space="preserve"> can search their previous recommendations data by search the data from input in recommendations data collections</w:t>
      </w:r>
    </w:p>
    <w:p w14:paraId="0319EF4B" w14:textId="19DB157B" w:rsidR="007E48F5" w:rsidRDefault="007E48F5" w:rsidP="007E48F5">
      <w:pPr>
        <w:pStyle w:val="p1"/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7E48F5">
        <w:rPr>
          <w:b/>
          <w:bCs/>
          <w:sz w:val="24"/>
          <w:szCs w:val="24"/>
          <w:u w:val="single"/>
        </w:rPr>
        <w:t>ACTORS &amp; GOALS</w:t>
      </w:r>
    </w:p>
    <w:p w14:paraId="599F5E1B" w14:textId="0485139A" w:rsidR="007E48F5" w:rsidRDefault="000D7957" w:rsidP="000D7957">
      <w:pPr>
        <w:pStyle w:val="p1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0D7957">
        <w:rPr>
          <w:b/>
          <w:bCs/>
          <w:sz w:val="24"/>
          <w:szCs w:val="24"/>
        </w:rPr>
        <w:t>Actors</w:t>
      </w:r>
    </w:p>
    <w:p w14:paraId="149FDCD3" w14:textId="6BBAF300" w:rsidR="000D7957" w:rsidRDefault="000D7957" w:rsidP="000D7957">
      <w:pPr>
        <w:pStyle w:val="p1"/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Based on previous explained use cases, there is 3 actors that will be used on this systems.</w:t>
      </w:r>
    </w:p>
    <w:p w14:paraId="446DAE1B" w14:textId="468EA40A" w:rsidR="000D7957" w:rsidRPr="000D7957" w:rsidRDefault="000D7957" w:rsidP="000D7957">
      <w:pPr>
        <w:pStyle w:val="p1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0D7957">
        <w:rPr>
          <w:sz w:val="24"/>
          <w:szCs w:val="24"/>
        </w:rPr>
        <w:t>Admin</w:t>
      </w:r>
    </w:p>
    <w:p w14:paraId="21F7289F" w14:textId="74B28099" w:rsidR="000D7957" w:rsidRPr="000D7957" w:rsidRDefault="000D7957" w:rsidP="000D7957">
      <w:pPr>
        <w:pStyle w:val="p1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0D7957">
        <w:rPr>
          <w:sz w:val="24"/>
          <w:szCs w:val="24"/>
        </w:rPr>
        <w:t>Student</w:t>
      </w:r>
    </w:p>
    <w:p w14:paraId="3F5A14B5" w14:textId="1D50F2C5" w:rsidR="000D7957" w:rsidRDefault="000D7957" w:rsidP="000D7957">
      <w:pPr>
        <w:pStyle w:val="p1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Goals</w:t>
      </w:r>
    </w:p>
    <w:p w14:paraId="1486DAF6" w14:textId="7A4F3EC2" w:rsidR="00F90C63" w:rsidRDefault="003F2B8B" w:rsidP="00F90C63">
      <w:pPr>
        <w:pStyle w:val="p1"/>
        <w:spacing w:line="360" w:lineRule="auto"/>
        <w:ind w:left="720"/>
        <w:jc w:val="both"/>
        <w:rPr>
          <w:sz w:val="24"/>
          <w:szCs w:val="24"/>
        </w:rPr>
      </w:pPr>
      <w:r w:rsidRPr="003F2B8B">
        <w:rPr>
          <w:sz w:val="24"/>
          <w:szCs w:val="24"/>
        </w:rPr>
        <w:t>The purpose of this system is to provide recommendations to students when students are confused about choosing which UKM is in accordance with their abilities and other factors.</w:t>
      </w:r>
    </w:p>
    <w:p w14:paraId="421AD3AC" w14:textId="77777777" w:rsidR="009B5A20" w:rsidRDefault="009B5A20" w:rsidP="009B5A20">
      <w:pPr>
        <w:pStyle w:val="p1"/>
        <w:spacing w:line="360" w:lineRule="auto"/>
        <w:jc w:val="both"/>
        <w:rPr>
          <w:sz w:val="24"/>
          <w:szCs w:val="24"/>
        </w:rPr>
        <w:sectPr w:rsidR="009B5A2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53FF806" w14:textId="61B3EA02" w:rsidR="009B5A20" w:rsidRDefault="009B5A20" w:rsidP="009B5A20">
      <w:pPr>
        <w:pStyle w:val="p1"/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9B5A20">
        <w:rPr>
          <w:b/>
          <w:bCs/>
          <w:sz w:val="24"/>
          <w:szCs w:val="24"/>
          <w:u w:val="single"/>
        </w:rPr>
        <w:lastRenderedPageBreak/>
        <w:t>USE CASE DIAGRAM</w:t>
      </w:r>
    </w:p>
    <w:p w14:paraId="03D405DE" w14:textId="1A990494" w:rsidR="009B5A20" w:rsidRDefault="009B5A20" w:rsidP="009B5A20">
      <w:pPr>
        <w:pStyle w:val="p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Here the use case diagram based on previous use cases explanation.</w:t>
      </w:r>
    </w:p>
    <w:p w14:paraId="7E7BAC70" w14:textId="0E12716F" w:rsidR="009B5A20" w:rsidRPr="009B5A20" w:rsidRDefault="00454A25" w:rsidP="009B5A20">
      <w:pPr>
        <w:pStyle w:val="p1"/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74965529" wp14:editId="1A239165">
            <wp:extent cx="4567786" cy="5152424"/>
            <wp:effectExtent l="12700" t="12700" r="17145" b="16510"/>
            <wp:docPr id="7897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7732" name="Picture 7897777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962" cy="5163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B5A20" w:rsidRPr="009B5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08EF"/>
    <w:multiLevelType w:val="hybridMultilevel"/>
    <w:tmpl w:val="CDA83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F2FAC"/>
    <w:multiLevelType w:val="hybridMultilevel"/>
    <w:tmpl w:val="27368D94"/>
    <w:lvl w:ilvl="0" w:tplc="6AACD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2A7208"/>
    <w:multiLevelType w:val="hybridMultilevel"/>
    <w:tmpl w:val="C7103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684329">
    <w:abstractNumId w:val="0"/>
  </w:num>
  <w:num w:numId="2" w16cid:durableId="1448743244">
    <w:abstractNumId w:val="2"/>
  </w:num>
  <w:num w:numId="3" w16cid:durableId="1181622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6D"/>
    <w:rsid w:val="000D7957"/>
    <w:rsid w:val="000E2F67"/>
    <w:rsid w:val="0011486D"/>
    <w:rsid w:val="001659DF"/>
    <w:rsid w:val="00250CBC"/>
    <w:rsid w:val="003F2B8B"/>
    <w:rsid w:val="00454A25"/>
    <w:rsid w:val="004D125B"/>
    <w:rsid w:val="005F1713"/>
    <w:rsid w:val="007E48F5"/>
    <w:rsid w:val="009B5A20"/>
    <w:rsid w:val="00BD4498"/>
    <w:rsid w:val="00C56244"/>
    <w:rsid w:val="00EB6085"/>
    <w:rsid w:val="00F15C04"/>
    <w:rsid w:val="00F9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654CD2"/>
  <w15:chartTrackingRefBased/>
  <w15:docId w15:val="{C309DB82-A9C7-1848-80B5-057D12F5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paragraph" w:customStyle="1" w:styleId="p1">
    <w:name w:val="p1"/>
    <w:basedOn w:val="Normal"/>
    <w:rsid w:val="005F1713"/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0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5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11</cp:revision>
  <dcterms:created xsi:type="dcterms:W3CDTF">2025-03-06T20:24:00Z</dcterms:created>
  <dcterms:modified xsi:type="dcterms:W3CDTF">2025-03-13T10:51:00Z</dcterms:modified>
</cp:coreProperties>
</file>