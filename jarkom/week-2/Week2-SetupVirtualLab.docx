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62D9" w:rsidRDefault="00E31C7D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PRACTICUM COMPUTER NETWORKING</w:t>
      </w:r>
    </w:p>
    <w:p w:rsidR="000562D9" w:rsidRDefault="00E31C7D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SETUP VIRTUAL LAB</w:t>
      </w: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3016469" cy="3016469"/>
            <wp:effectExtent l="0" t="0" r="6350" b="6350"/>
            <wp:docPr id="89325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6156" name="Picture 8932561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363" cy="30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KHEN MUHAMMAD CAHYO</w:t>
      </w: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hyperlink r:id="rId6" w:history="1">
        <w:r w:rsidRPr="000562D9">
          <w:rPr>
            <w:rStyle w:val="Hyperlink"/>
            <w:rFonts w:ascii="Times New Roman" w:hAnsi="Times New Roman" w:cs="Times New Roman"/>
            <w:b/>
            <w:bCs/>
            <w:color w:val="000000" w:themeColor="text1"/>
            <w:u w:val="none"/>
            <w:shd w:val="clear" w:color="auto" w:fill="FFFFFF"/>
          </w:rPr>
          <w:t>244107023002</w:t>
        </w:r>
      </w:hyperlink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0562D9">
        <w:rPr>
          <w:rFonts w:ascii="Times New Roman" w:hAnsi="Times New Roman" w:cs="Times New Roman"/>
          <w:b/>
          <w:bCs/>
          <w:color w:val="000000" w:themeColor="text1"/>
        </w:rPr>
        <w:t>TI-2I</w:t>
      </w:r>
    </w:p>
    <w:p w:rsidR="0017555E" w:rsidRPr="000562D9" w:rsidRDefault="0017555E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STATE POLYTECHNIC OF MALANG</w:t>
      </w:r>
    </w:p>
    <w:p w:rsidR="000562D9" w:rsidRDefault="0017555E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INFORMATION TECHNOLOGY DEPARTMENT</w:t>
      </w:r>
    </w:p>
    <w:p w:rsidR="00E31C7D" w:rsidRDefault="00E31C7D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  <w:sectPr w:rsidR="00E31C7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31C7D" w:rsidRDefault="00EB616F" w:rsidP="00EB61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Setup GNS3</w:t>
      </w:r>
    </w:p>
    <w:p w:rsidR="00EB616F" w:rsidRDefault="00EB616F" w:rsidP="00EB616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Here the results of my GNS3 setup:</w:t>
      </w:r>
    </w:p>
    <w:p w:rsidR="00EB616F" w:rsidRPr="00EB616F" w:rsidRDefault="005F4DE8" w:rsidP="00AB0937">
      <w:pPr>
        <w:pStyle w:val="ListParagraph"/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261588" cy="2782781"/>
            <wp:effectExtent l="12700" t="12700" r="18415" b="11430"/>
            <wp:docPr id="80029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93718" name="Picture 8002937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809" cy="2795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16F" w:rsidRDefault="002B5D4F" w:rsidP="00EB61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Setup OpenVPN</w:t>
      </w:r>
    </w:p>
    <w:p w:rsidR="002B5D4F" w:rsidRPr="002B5D4F" w:rsidRDefault="002B5D4F" w:rsidP="002B5D4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Here the results of my OpenVPN setup. This </w:t>
      </w:r>
      <w:proofErr w:type="spellStart"/>
      <w:r>
        <w:rPr>
          <w:rFonts w:ascii="Times New Roman" w:hAnsi="Times New Roman" w:cs="Times New Roman"/>
          <w:lang w:val="en-US"/>
        </w:rPr>
        <w:t>vpn</w:t>
      </w:r>
      <w:proofErr w:type="spellEnd"/>
      <w:r>
        <w:rPr>
          <w:rFonts w:ascii="Times New Roman" w:hAnsi="Times New Roman" w:cs="Times New Roman"/>
          <w:lang w:val="en-US"/>
        </w:rPr>
        <w:t xml:space="preserve"> can’t connect to </w:t>
      </w:r>
      <w:proofErr w:type="spellStart"/>
      <w:r>
        <w:rPr>
          <w:rFonts w:ascii="Times New Roman" w:hAnsi="Times New Roman" w:cs="Times New Roman"/>
          <w:lang w:val="en-US"/>
        </w:rPr>
        <w:t>Polinema</w:t>
      </w:r>
      <w:proofErr w:type="spellEnd"/>
      <w:r>
        <w:rPr>
          <w:rFonts w:ascii="Times New Roman" w:hAnsi="Times New Roman" w:cs="Times New Roman"/>
          <w:lang w:val="en-US"/>
        </w:rPr>
        <w:t xml:space="preserve"> server because the server disabled by </w:t>
      </w:r>
      <w:proofErr w:type="spellStart"/>
      <w:r>
        <w:rPr>
          <w:rFonts w:ascii="Times New Roman" w:hAnsi="Times New Roman" w:cs="Times New Roman"/>
          <w:lang w:val="en-US"/>
        </w:rPr>
        <w:t>Polinema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2B5D4F" w:rsidRDefault="002B5D4F" w:rsidP="00932C2C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169042" cy="3770730"/>
            <wp:effectExtent l="0" t="0" r="3175" b="1270"/>
            <wp:docPr id="75204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4311" name="Picture 752043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381" cy="381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4F" w:rsidRDefault="00E332FA" w:rsidP="00EB61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Final Setup</w:t>
      </w:r>
    </w:p>
    <w:p w:rsidR="00E332FA" w:rsidRDefault="00E332FA" w:rsidP="00E332FA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Here are the results of my final setup which my laptop can connect into GNS3 </w:t>
      </w:r>
      <w:proofErr w:type="spellStart"/>
      <w:r>
        <w:rPr>
          <w:rFonts w:ascii="Times New Roman" w:hAnsi="Times New Roman" w:cs="Times New Roman"/>
          <w:lang w:val="en-US"/>
        </w:rPr>
        <w:t>Polinema</w:t>
      </w:r>
      <w:proofErr w:type="spellEnd"/>
      <w:r>
        <w:rPr>
          <w:rFonts w:ascii="Times New Roman" w:hAnsi="Times New Roman" w:cs="Times New Roman"/>
          <w:lang w:val="en-US"/>
        </w:rPr>
        <w:t xml:space="preserve"> server for TI 2I class.</w:t>
      </w:r>
    </w:p>
    <w:p w:rsidR="00E332FA" w:rsidRPr="00E332FA" w:rsidRDefault="00B962A5" w:rsidP="00B962A5">
      <w:pPr>
        <w:pStyle w:val="ListParagraph"/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774019" cy="2983762"/>
            <wp:effectExtent l="0" t="0" r="1270" b="1270"/>
            <wp:docPr id="691066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66962" name="Picture 6910669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151" cy="299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2FA" w:rsidRPr="00E332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B13D43"/>
    <w:multiLevelType w:val="hybridMultilevel"/>
    <w:tmpl w:val="C8645C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7411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C7D"/>
    <w:rsid w:val="000562D9"/>
    <w:rsid w:val="000F0160"/>
    <w:rsid w:val="00142831"/>
    <w:rsid w:val="0017555E"/>
    <w:rsid w:val="002B5D4F"/>
    <w:rsid w:val="00377F89"/>
    <w:rsid w:val="003A66AE"/>
    <w:rsid w:val="003C788B"/>
    <w:rsid w:val="00414E93"/>
    <w:rsid w:val="00440105"/>
    <w:rsid w:val="005F395A"/>
    <w:rsid w:val="005F4DE8"/>
    <w:rsid w:val="007C4E55"/>
    <w:rsid w:val="008626F3"/>
    <w:rsid w:val="008C2448"/>
    <w:rsid w:val="00932C2C"/>
    <w:rsid w:val="00A471C3"/>
    <w:rsid w:val="00AB0937"/>
    <w:rsid w:val="00B962A5"/>
    <w:rsid w:val="00CB4053"/>
    <w:rsid w:val="00E31C7D"/>
    <w:rsid w:val="00E332FA"/>
    <w:rsid w:val="00E833D7"/>
    <w:rsid w:val="00EB0817"/>
    <w:rsid w:val="00EB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4E13EA"/>
  <w15:chartTrackingRefBased/>
  <w15:docId w15:val="{BF452B5C-54A6-C742-9471-24A1EA29A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2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2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2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2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2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2D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2D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2D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2D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BHeading">
    <w:name w:val="BAB Heading"/>
    <w:next w:val="Normal"/>
    <w:qFormat/>
    <w:rsid w:val="00CB4053"/>
    <w:rPr>
      <w:rFonts w:ascii="Times New Roman" w:hAnsi="Times New Roman"/>
      <w:b/>
      <w:color w:val="000000" w:themeColor="tex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2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62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2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2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2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2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2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2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2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2D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2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2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2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2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2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2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2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2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2D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562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0562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%32%34%34%310%37%302%33%3002@%70%6f%6cine%6d%61%2e%61%63%2e%69%64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oncahyo/Library/Group%20Containers/UBF8T346G9.Office/User%20Content.localized/Templates.localized/Tugas-Kuliah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Tugas-Kuliah.dotx</Template>
  <TotalTime>3</TotalTime>
  <Pages>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Khen Cahyo</cp:lastModifiedBy>
  <cp:revision>8</cp:revision>
  <dcterms:created xsi:type="dcterms:W3CDTF">2025-02-20T04:45:00Z</dcterms:created>
  <dcterms:modified xsi:type="dcterms:W3CDTF">2025-02-20T04:52:00Z</dcterms:modified>
</cp:coreProperties>
</file>