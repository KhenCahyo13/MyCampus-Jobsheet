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473FB" w14:textId="68BBA305" w:rsidR="00250CBC" w:rsidRPr="004A5579" w:rsidRDefault="008C0617" w:rsidP="00250CBC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OBJECT ORIENTED DESIGN</w:t>
      </w:r>
    </w:p>
    <w:p w14:paraId="47A24F55" w14:textId="7915BCC4" w:rsidR="00250CBC" w:rsidRPr="004A5579" w:rsidRDefault="008C0617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QUIZ 1 – SKPL DOCUMENT</w:t>
      </w:r>
    </w:p>
    <w:p w14:paraId="38CA3FFA" w14:textId="77777777"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14:paraId="42053A54" w14:textId="77777777"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14:paraId="5D9B808E" w14:textId="77777777"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14:paraId="319FB1D6" w14:textId="77777777"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  <w:r w:rsidRPr="004A5579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45FCB04" wp14:editId="09FC1BF8">
            <wp:extent cx="3016469" cy="3016469"/>
            <wp:effectExtent l="0" t="0" r="6350" b="6350"/>
            <wp:docPr id="893256156" name="Picture 1" descr="A logo of a buil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256156" name="Picture 1" descr="A logo of a building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1363" cy="303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627F2" w14:textId="77777777"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14:paraId="0DE75A84" w14:textId="77777777"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14:paraId="7F882722" w14:textId="77777777"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14:paraId="25523180" w14:textId="77777777"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4A5579">
        <w:rPr>
          <w:rFonts w:ascii="Times New Roman" w:hAnsi="Times New Roman" w:cs="Times New Roman"/>
          <w:b/>
          <w:bCs/>
          <w:lang w:val="en-US"/>
        </w:rPr>
        <w:t>KHEN MUHAMMAD CAHYO</w:t>
      </w:r>
    </w:p>
    <w:p w14:paraId="5D41AF6D" w14:textId="77777777" w:rsidR="00250CBC" w:rsidRPr="00AB1A99" w:rsidRDefault="00250CBC" w:rsidP="00250CBC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hyperlink r:id="rId6" w:history="1">
        <w:r w:rsidRPr="00AB1A99">
          <w:rPr>
            <w:rStyle w:val="Hyperlink"/>
            <w:rFonts w:ascii="Times New Roman" w:hAnsi="Times New Roman" w:cs="Times New Roman"/>
            <w:b/>
            <w:bCs/>
            <w:color w:val="000000" w:themeColor="text1"/>
            <w:u w:val="none"/>
            <w:shd w:val="clear" w:color="auto" w:fill="FFFFFF"/>
          </w:rPr>
          <w:t>244107023002</w:t>
        </w:r>
      </w:hyperlink>
    </w:p>
    <w:p w14:paraId="3BF3BDB7" w14:textId="77777777"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4A5579">
        <w:rPr>
          <w:rFonts w:ascii="Times New Roman" w:hAnsi="Times New Roman" w:cs="Times New Roman"/>
          <w:b/>
          <w:bCs/>
          <w:color w:val="000000" w:themeColor="text1"/>
        </w:rPr>
        <w:t>TI-2I</w:t>
      </w:r>
    </w:p>
    <w:p w14:paraId="10C1FC83" w14:textId="77777777"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4A5579">
        <w:rPr>
          <w:rFonts w:ascii="Times New Roman" w:hAnsi="Times New Roman" w:cs="Times New Roman"/>
          <w:b/>
          <w:bCs/>
          <w:color w:val="000000" w:themeColor="text1"/>
        </w:rPr>
        <w:t>STATE POLYTECHNIC OF MALANG</w:t>
      </w:r>
    </w:p>
    <w:p w14:paraId="7D00D7B2" w14:textId="77777777" w:rsidR="00250CBC" w:rsidRDefault="00250CBC" w:rsidP="00250CBC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4A5579">
        <w:rPr>
          <w:rFonts w:ascii="Times New Roman" w:hAnsi="Times New Roman" w:cs="Times New Roman"/>
          <w:b/>
          <w:bCs/>
          <w:color w:val="000000" w:themeColor="text1"/>
        </w:rPr>
        <w:t>INFORMATION TECHNOLOGY DEPARTMENT</w:t>
      </w:r>
    </w:p>
    <w:p w14:paraId="611BD16C" w14:textId="77777777" w:rsidR="00491BEE" w:rsidRDefault="00491BEE" w:rsidP="00250CBC">
      <w:pPr>
        <w:spacing w:line="360" w:lineRule="auto"/>
        <w:jc w:val="center"/>
        <w:rPr>
          <w:rFonts w:ascii="Times New Roman" w:hAnsi="Times New Roman" w:cs="Times New Roman"/>
          <w:color w:val="000000" w:themeColor="text1"/>
        </w:rPr>
        <w:sectPr w:rsidR="00491BEE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1ACB43EF" w14:textId="77777777" w:rsidR="009A5329" w:rsidRPr="009A5329" w:rsidRDefault="009A5329" w:rsidP="00491BEE">
      <w:pPr>
        <w:spacing w:line="360" w:lineRule="auto"/>
        <w:rPr>
          <w:rFonts w:ascii="Times New Roman" w:hAnsi="Times New Roman" w:cs="Times New Roman"/>
          <w:b/>
          <w:bCs/>
          <w:i/>
          <w:iCs/>
          <w:color w:val="000000" w:themeColor="text1"/>
          <w:sz w:val="48"/>
          <w:szCs w:val="48"/>
        </w:rPr>
      </w:pPr>
      <w:r w:rsidRPr="009A5329">
        <w:rPr>
          <w:rFonts w:ascii="Times New Roman" w:hAnsi="Times New Roman" w:cs="Times New Roman"/>
          <w:b/>
          <w:bCs/>
          <w:i/>
          <w:iCs/>
          <w:color w:val="000000" w:themeColor="text1"/>
          <w:sz w:val="48"/>
          <w:szCs w:val="48"/>
        </w:rPr>
        <w:lastRenderedPageBreak/>
        <w:t xml:space="preserve">SOFTWARE SYSTEM </w:t>
      </w:r>
    </w:p>
    <w:p w14:paraId="1581F877" w14:textId="54214119" w:rsidR="00491BEE" w:rsidRDefault="009A5329" w:rsidP="00491BEE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</w:pPr>
      <w:r w:rsidRPr="009A5329">
        <w:rPr>
          <w:rFonts w:ascii="Times New Roman" w:hAnsi="Times New Roman" w:cs="Times New Roman"/>
          <w:b/>
          <w:bCs/>
          <w:i/>
          <w:iCs/>
          <w:color w:val="000000" w:themeColor="text1"/>
          <w:sz w:val="48"/>
          <w:szCs w:val="48"/>
        </w:rPr>
        <w:t>REQUIREMENTS</w:t>
      </w:r>
    </w:p>
    <w:p w14:paraId="4AB478B9" w14:textId="77777777" w:rsidR="009A5329" w:rsidRDefault="009A5329" w:rsidP="00491BEE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</w:pPr>
    </w:p>
    <w:p w14:paraId="71F32AAF" w14:textId="77777777" w:rsidR="005A5178" w:rsidRDefault="005A5178" w:rsidP="00491BEE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</w:pPr>
    </w:p>
    <w:p w14:paraId="66A570DC" w14:textId="77777777" w:rsidR="00451486" w:rsidRDefault="009A5329" w:rsidP="00491BEE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  <w:r w:rsidRPr="00061AD3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STUDENT UKM SELECTION</w:t>
      </w:r>
    </w:p>
    <w:p w14:paraId="3F48BB8B" w14:textId="7C10FA55" w:rsidR="00F16A26" w:rsidRPr="002554AD" w:rsidRDefault="009A5329" w:rsidP="00491BEE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  <w:r w:rsidRPr="00061AD3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DETERMINATION SYSTEM</w:t>
      </w:r>
    </w:p>
    <w:p w14:paraId="23391568" w14:textId="644FA055" w:rsidR="00451486" w:rsidRPr="008F6629" w:rsidRDefault="00532487" w:rsidP="00491BEE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 w:rsidRPr="008F6629">
        <w:rPr>
          <w:rFonts w:ascii="Times New Roman" w:hAnsi="Times New Roman" w:cs="Times New Roman"/>
          <w:b/>
          <w:bCs/>
          <w:color w:val="000000" w:themeColor="text1"/>
          <w:u w:val="single"/>
        </w:rPr>
        <w:t>Version 1.0.0</w:t>
      </w:r>
    </w:p>
    <w:p w14:paraId="7FCB7712" w14:textId="77777777" w:rsidR="00F16A26" w:rsidRDefault="00F16A26" w:rsidP="00491BEE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3C1BF8DC" w14:textId="77777777" w:rsidR="002554AD" w:rsidRDefault="002554AD" w:rsidP="00491BEE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290AC231" w14:textId="77777777" w:rsidR="002554AD" w:rsidRDefault="002554AD" w:rsidP="00491BEE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58FD694B" w14:textId="77777777" w:rsidR="002554AD" w:rsidRDefault="002554AD" w:rsidP="00491BEE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53BC7DE5" w14:textId="77777777" w:rsidR="002554AD" w:rsidRDefault="002554AD" w:rsidP="00491BEE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27131A7C" w14:textId="77777777" w:rsidR="002554AD" w:rsidRDefault="002554AD" w:rsidP="00491BEE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49FA915C" w14:textId="77777777" w:rsidR="002554AD" w:rsidRDefault="002554AD" w:rsidP="00491BEE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29CBDB78" w14:textId="77777777" w:rsidR="002554AD" w:rsidRDefault="002554AD" w:rsidP="00491BEE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3D59C2C4" w14:textId="77777777" w:rsidR="002554AD" w:rsidRDefault="002554AD" w:rsidP="00491BEE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6CD90FCB" w14:textId="77777777" w:rsidR="002554AD" w:rsidRDefault="002554AD" w:rsidP="00491BEE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513F5A22" w14:textId="77777777" w:rsidR="002554AD" w:rsidRDefault="002554AD" w:rsidP="00491BEE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5124D86E" w14:textId="77777777" w:rsidR="002554AD" w:rsidRDefault="002554AD" w:rsidP="00491BEE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5FAEF077" w14:textId="77777777" w:rsidR="002554AD" w:rsidRDefault="002554AD" w:rsidP="00491BEE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53D11C6D" w14:textId="77777777" w:rsidR="002554AD" w:rsidRDefault="002554AD" w:rsidP="00491BEE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168C6501" w14:textId="0AF0920B" w:rsidR="00F16A26" w:rsidRDefault="0073028D" w:rsidP="00491BEE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Prepared by</w:t>
      </w:r>
      <w:r w:rsidR="009948F1">
        <w:rPr>
          <w:rFonts w:ascii="Times New Roman" w:hAnsi="Times New Roman" w:cs="Times New Roman"/>
          <w:b/>
          <w:bCs/>
          <w:color w:val="000000" w:themeColor="text1"/>
        </w:rPr>
        <w:t xml:space="preserve"> - </w:t>
      </w:r>
      <w:r w:rsidRPr="009948F1">
        <w:rPr>
          <w:rFonts w:ascii="Times New Roman" w:hAnsi="Times New Roman" w:cs="Times New Roman"/>
          <w:b/>
          <w:bCs/>
          <w:color w:val="000000" w:themeColor="text1"/>
        </w:rPr>
        <w:t>Khen Muhammad Cahyo</w:t>
      </w:r>
    </w:p>
    <w:p w14:paraId="0381DA44" w14:textId="77777777" w:rsidR="009948F1" w:rsidRDefault="009948F1" w:rsidP="00491BEE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5A8A367D" w14:textId="77777777" w:rsidR="00F21471" w:rsidRDefault="004862BC" w:rsidP="00491BEE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  <w:sectPr w:rsidR="00F21471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>
        <w:rPr>
          <w:rFonts w:ascii="Times New Roman" w:hAnsi="Times New Roman" w:cs="Times New Roman"/>
          <w:b/>
          <w:bCs/>
          <w:color w:val="000000" w:themeColor="text1"/>
        </w:rPr>
        <w:t>March, 13 2025</w:t>
      </w:r>
    </w:p>
    <w:p w14:paraId="75EF1DBA" w14:textId="61C4D234" w:rsidR="00DB471B" w:rsidRPr="00A1163E" w:rsidRDefault="00DB471B" w:rsidP="00A1163E">
      <w:pPr>
        <w:pStyle w:val="Heading1"/>
        <w:numPr>
          <w:ilvl w:val="0"/>
          <w:numId w:val="3"/>
        </w:numPr>
        <w:spacing w:before="0"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1163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Functional Requirement</w:t>
      </w:r>
    </w:p>
    <w:p w14:paraId="70BB32BD" w14:textId="6579B41C" w:rsidR="00FF3044" w:rsidRDefault="00032AC1" w:rsidP="00FF3044">
      <w:pPr>
        <w:pStyle w:val="Heading2"/>
        <w:numPr>
          <w:ilvl w:val="1"/>
          <w:numId w:val="3"/>
        </w:numPr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FF304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Use Case Diagram</w:t>
      </w:r>
    </w:p>
    <w:p w14:paraId="10B710F7" w14:textId="785E42B2" w:rsidR="008F7939" w:rsidRPr="007E12E7" w:rsidRDefault="007E12E7" w:rsidP="007E12E7">
      <w:pPr>
        <w:pStyle w:val="ListParagraph"/>
        <w:numPr>
          <w:ilvl w:val="0"/>
          <w:numId w:val="4"/>
        </w:numPr>
        <w:spacing w:line="360" w:lineRule="auto"/>
        <w:ind w:left="1134"/>
        <w:rPr>
          <w:b/>
          <w:bCs/>
        </w:rPr>
      </w:pPr>
      <w:r w:rsidRPr="007E12E7">
        <w:rPr>
          <w:rFonts w:ascii="Times New Roman" w:hAnsi="Times New Roman" w:cs="Times New Roman"/>
          <w:b/>
          <w:bCs/>
        </w:rPr>
        <w:t>Cases</w:t>
      </w:r>
    </w:p>
    <w:p w14:paraId="09933A0F" w14:textId="1B8699CE" w:rsidR="007E12E7" w:rsidRPr="00B040FF" w:rsidRDefault="00B040FF" w:rsidP="00B040FF">
      <w:pPr>
        <w:pStyle w:val="ListParagraph"/>
        <w:numPr>
          <w:ilvl w:val="1"/>
          <w:numId w:val="4"/>
        </w:numPr>
        <w:spacing w:line="360" w:lineRule="auto"/>
        <w:ind w:left="1418"/>
        <w:rPr>
          <w:rFonts w:ascii="Times New Roman" w:hAnsi="Times New Roman" w:cs="Times New Roman"/>
          <w:b/>
          <w:bCs/>
        </w:rPr>
      </w:pPr>
      <w:r w:rsidRPr="00B040FF">
        <w:rPr>
          <w:rFonts w:ascii="Times New Roman" w:hAnsi="Times New Roman" w:cs="Times New Roman"/>
          <w:b/>
          <w:bCs/>
        </w:rPr>
        <w:t xml:space="preserve">System </w:t>
      </w:r>
      <w:r w:rsidR="00AA3EBD">
        <w:rPr>
          <w:rFonts w:ascii="Times New Roman" w:hAnsi="Times New Roman" w:cs="Times New Roman"/>
          <w:b/>
          <w:bCs/>
        </w:rPr>
        <w:t>A</w:t>
      </w:r>
      <w:r w:rsidRPr="00B040FF">
        <w:rPr>
          <w:rFonts w:ascii="Times New Roman" w:hAnsi="Times New Roman" w:cs="Times New Roman"/>
          <w:b/>
          <w:bCs/>
        </w:rPr>
        <w:t>dmin</w:t>
      </w:r>
      <w:r w:rsidRPr="00B040FF">
        <w:rPr>
          <w:rFonts w:ascii="Times New Roman" w:hAnsi="Times New Roman" w:cs="Times New Roman"/>
        </w:rPr>
        <w:t xml:space="preserve"> can manage master data such as criteria, UKM, classes, and departments as the main data used in the selection system.</w:t>
      </w:r>
    </w:p>
    <w:p w14:paraId="6CB906F5" w14:textId="2B625015" w:rsidR="00B040FF" w:rsidRPr="00E46893" w:rsidRDefault="00E46893" w:rsidP="00B040FF">
      <w:pPr>
        <w:pStyle w:val="ListParagraph"/>
        <w:numPr>
          <w:ilvl w:val="1"/>
          <w:numId w:val="4"/>
        </w:numPr>
        <w:spacing w:line="360" w:lineRule="auto"/>
        <w:ind w:left="1418"/>
        <w:rPr>
          <w:rFonts w:ascii="Times New Roman" w:hAnsi="Times New Roman" w:cs="Times New Roman"/>
          <w:b/>
          <w:bCs/>
        </w:rPr>
      </w:pPr>
      <w:r w:rsidRPr="00E46893">
        <w:rPr>
          <w:rFonts w:ascii="Times New Roman" w:hAnsi="Times New Roman" w:cs="Times New Roman"/>
          <w:b/>
          <w:bCs/>
        </w:rPr>
        <w:t>Students</w:t>
      </w:r>
      <w:r w:rsidRPr="00E46893">
        <w:rPr>
          <w:rFonts w:ascii="Times New Roman" w:hAnsi="Times New Roman" w:cs="Times New Roman"/>
        </w:rPr>
        <w:t xml:space="preserve"> can request UKM recommendations by inputting name,</w:t>
      </w:r>
      <w:r w:rsidR="00DF2643">
        <w:rPr>
          <w:rFonts w:ascii="Times New Roman" w:hAnsi="Times New Roman" w:cs="Times New Roman"/>
        </w:rPr>
        <w:t xml:space="preserve"> email,</w:t>
      </w:r>
      <w:r w:rsidRPr="00E46893">
        <w:rPr>
          <w:rFonts w:ascii="Times New Roman" w:hAnsi="Times New Roman" w:cs="Times New Roman"/>
        </w:rPr>
        <w:t xml:space="preserve"> nim, class, and department data and selecting the desired criteria.</w:t>
      </w:r>
    </w:p>
    <w:p w14:paraId="6DDC83FF" w14:textId="60C9946A" w:rsidR="00E46893" w:rsidRPr="00AB4237" w:rsidRDefault="0084363C" w:rsidP="00B040FF">
      <w:pPr>
        <w:pStyle w:val="ListParagraph"/>
        <w:numPr>
          <w:ilvl w:val="1"/>
          <w:numId w:val="4"/>
        </w:numPr>
        <w:spacing w:line="360" w:lineRule="auto"/>
        <w:ind w:left="1418"/>
        <w:rPr>
          <w:rFonts w:ascii="Times New Roman" w:hAnsi="Times New Roman" w:cs="Times New Roman"/>
          <w:b/>
          <w:bCs/>
        </w:rPr>
      </w:pPr>
      <w:r w:rsidRPr="0084363C">
        <w:rPr>
          <w:rFonts w:ascii="Times New Roman" w:hAnsi="Times New Roman" w:cs="Times New Roman"/>
          <w:b/>
          <w:bCs/>
        </w:rPr>
        <w:t xml:space="preserve">Students </w:t>
      </w:r>
      <w:r w:rsidRPr="0084363C">
        <w:rPr>
          <w:rFonts w:ascii="Times New Roman" w:hAnsi="Times New Roman" w:cs="Times New Roman"/>
        </w:rPr>
        <w:t>als</w:t>
      </w:r>
      <w:r>
        <w:rPr>
          <w:rFonts w:ascii="Times New Roman" w:hAnsi="Times New Roman" w:cs="Times New Roman"/>
        </w:rPr>
        <w:t>o</w:t>
      </w:r>
      <w:r w:rsidRPr="0084363C">
        <w:rPr>
          <w:rFonts w:ascii="Times New Roman" w:hAnsi="Times New Roman" w:cs="Times New Roman"/>
        </w:rPr>
        <w:t xml:space="preserve"> can search their previous recommendations data by search the data from input in recommendations data collections</w:t>
      </w:r>
      <w:r w:rsidR="00DF2643">
        <w:rPr>
          <w:rFonts w:ascii="Times New Roman" w:hAnsi="Times New Roman" w:cs="Times New Roman"/>
        </w:rPr>
        <w:t>.</w:t>
      </w:r>
    </w:p>
    <w:p w14:paraId="71FFF984" w14:textId="2EC386E5" w:rsidR="00AB4237" w:rsidRPr="00AB4237" w:rsidRDefault="00AB4237" w:rsidP="00B040FF">
      <w:pPr>
        <w:pStyle w:val="ListParagraph"/>
        <w:numPr>
          <w:ilvl w:val="1"/>
          <w:numId w:val="4"/>
        </w:numPr>
        <w:spacing w:line="360" w:lineRule="auto"/>
        <w:ind w:left="1418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UKM Organization </w:t>
      </w:r>
      <w:r>
        <w:rPr>
          <w:rFonts w:ascii="Times New Roman" w:hAnsi="Times New Roman" w:cs="Times New Roman"/>
        </w:rPr>
        <w:t>can approve join request from students on their UKM.</w:t>
      </w:r>
    </w:p>
    <w:p w14:paraId="05E84663" w14:textId="0B891660" w:rsidR="00AB4237" w:rsidRPr="0084363C" w:rsidRDefault="00AB4237" w:rsidP="00B040FF">
      <w:pPr>
        <w:pStyle w:val="ListParagraph"/>
        <w:numPr>
          <w:ilvl w:val="1"/>
          <w:numId w:val="4"/>
        </w:numPr>
        <w:spacing w:line="360" w:lineRule="auto"/>
        <w:ind w:left="1418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UKM Organization </w:t>
      </w:r>
      <w:r>
        <w:rPr>
          <w:rFonts w:ascii="Times New Roman" w:hAnsi="Times New Roman" w:cs="Times New Roman"/>
        </w:rPr>
        <w:t>can manage members data on their UKM</w:t>
      </w:r>
      <w:r w:rsidR="00B36D86">
        <w:rPr>
          <w:rFonts w:ascii="Times New Roman" w:hAnsi="Times New Roman" w:cs="Times New Roman"/>
        </w:rPr>
        <w:t>.</w:t>
      </w:r>
    </w:p>
    <w:p w14:paraId="30829F5A" w14:textId="42CDE552" w:rsidR="007E12E7" w:rsidRDefault="007E12E7" w:rsidP="007E12E7">
      <w:pPr>
        <w:pStyle w:val="ListParagraph"/>
        <w:numPr>
          <w:ilvl w:val="0"/>
          <w:numId w:val="4"/>
        </w:numPr>
        <w:spacing w:line="360" w:lineRule="auto"/>
        <w:ind w:left="1134"/>
        <w:rPr>
          <w:rFonts w:ascii="Times New Roman" w:hAnsi="Times New Roman" w:cs="Times New Roman"/>
          <w:b/>
          <w:bCs/>
        </w:rPr>
      </w:pPr>
      <w:r w:rsidRPr="007E12E7">
        <w:rPr>
          <w:rFonts w:ascii="Times New Roman" w:hAnsi="Times New Roman" w:cs="Times New Roman"/>
          <w:b/>
          <w:bCs/>
        </w:rPr>
        <w:t>Actors &amp; Goals</w:t>
      </w:r>
    </w:p>
    <w:p w14:paraId="048D57ED" w14:textId="4DC7000D" w:rsidR="006035CB" w:rsidRDefault="0022484B" w:rsidP="006035CB">
      <w:pPr>
        <w:pStyle w:val="ListParagraph"/>
        <w:numPr>
          <w:ilvl w:val="1"/>
          <w:numId w:val="4"/>
        </w:numPr>
        <w:spacing w:line="360" w:lineRule="auto"/>
        <w:ind w:left="1418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Actors</w:t>
      </w:r>
    </w:p>
    <w:p w14:paraId="0938D272" w14:textId="0A0A1A17" w:rsidR="0022484B" w:rsidRDefault="00FB0896" w:rsidP="0022484B">
      <w:pPr>
        <w:pStyle w:val="ListParagraph"/>
        <w:spacing w:line="360" w:lineRule="auto"/>
        <w:ind w:left="1418"/>
        <w:rPr>
          <w:rFonts w:ascii="Times New Roman" w:hAnsi="Times New Roman" w:cs="Times New Roman"/>
        </w:rPr>
      </w:pPr>
      <w:r w:rsidRPr="00FB0896">
        <w:rPr>
          <w:rFonts w:ascii="Times New Roman" w:hAnsi="Times New Roman" w:cs="Times New Roman"/>
        </w:rPr>
        <w:t>Based on previous explained use cases, there is 3 actors that will be used on this systems.</w:t>
      </w:r>
    </w:p>
    <w:p w14:paraId="6E3C6958" w14:textId="7F2CAF20" w:rsidR="0051739F" w:rsidRPr="0051739F" w:rsidRDefault="0051739F" w:rsidP="0051739F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51739F">
        <w:rPr>
          <w:rFonts w:ascii="Times New Roman" w:hAnsi="Times New Roman" w:cs="Times New Roman"/>
        </w:rPr>
        <w:t>Admin</w:t>
      </w:r>
    </w:p>
    <w:p w14:paraId="7E4FAE46" w14:textId="0C19EAFD" w:rsidR="0051739F" w:rsidRDefault="0051739F" w:rsidP="0051739F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51739F">
        <w:rPr>
          <w:rFonts w:ascii="Times New Roman" w:hAnsi="Times New Roman" w:cs="Times New Roman"/>
        </w:rPr>
        <w:t>Student</w:t>
      </w:r>
    </w:p>
    <w:p w14:paraId="55600E92" w14:textId="38DC77A2" w:rsidR="00646376" w:rsidRPr="0051739F" w:rsidRDefault="00646376" w:rsidP="0051739F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UKM Organization</w:t>
      </w:r>
    </w:p>
    <w:p w14:paraId="1CF86E46" w14:textId="7E5C2BEE" w:rsidR="0022484B" w:rsidRDefault="0022484B" w:rsidP="006035CB">
      <w:pPr>
        <w:pStyle w:val="ListParagraph"/>
        <w:numPr>
          <w:ilvl w:val="1"/>
          <w:numId w:val="4"/>
        </w:numPr>
        <w:spacing w:line="360" w:lineRule="auto"/>
        <w:ind w:left="1418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Goals</w:t>
      </w:r>
    </w:p>
    <w:p w14:paraId="2BD79BB0" w14:textId="6E650984" w:rsidR="00C26263" w:rsidRDefault="00C51019" w:rsidP="00E02714">
      <w:pPr>
        <w:pStyle w:val="ListParagraph"/>
        <w:spacing w:after="0" w:line="360" w:lineRule="auto"/>
        <w:ind w:left="1418"/>
        <w:rPr>
          <w:rFonts w:ascii="Times New Roman" w:hAnsi="Times New Roman" w:cs="Times New Roman"/>
        </w:rPr>
      </w:pPr>
      <w:r w:rsidRPr="00C51019">
        <w:rPr>
          <w:rFonts w:ascii="Times New Roman" w:hAnsi="Times New Roman" w:cs="Times New Roman"/>
        </w:rPr>
        <w:t>The purpose of this system is to provide recommendations to students when students are confused about choosing which UKM is in accordance with their abilities and other factors.</w:t>
      </w:r>
    </w:p>
    <w:p w14:paraId="04104754" w14:textId="77777777" w:rsidR="00D80DD0" w:rsidRDefault="00D80DD0" w:rsidP="00DF1229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bCs/>
        </w:rPr>
        <w:sectPr w:rsidR="00D80DD0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2911011B" w14:textId="6DE71645" w:rsidR="00DF1229" w:rsidRDefault="00DF1229" w:rsidP="00DF1229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Diagram</w:t>
      </w:r>
    </w:p>
    <w:p w14:paraId="3447A1FF" w14:textId="73E74D5C" w:rsidR="00DF1229" w:rsidRPr="00DF1229" w:rsidRDefault="00BA2906" w:rsidP="00DF1229">
      <w:pPr>
        <w:pStyle w:val="ListParagraph"/>
        <w:spacing w:line="360" w:lineRule="auto"/>
        <w:ind w:left="1152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B8FBB96" wp14:editId="64E29EE4">
            <wp:extent cx="5159593" cy="4283675"/>
            <wp:effectExtent l="12700" t="12700" r="9525" b="9525"/>
            <wp:docPr id="2011827083" name="Picture 2" descr="A diagram of a student selection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827083" name="Picture 2" descr="A diagram of a student selection system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8488" cy="429936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3558CC" w14:textId="78E047C7" w:rsidR="0059185F" w:rsidRPr="004A6CBC" w:rsidRDefault="005E4F66" w:rsidP="004A6CBC">
      <w:pPr>
        <w:pStyle w:val="Heading2"/>
        <w:numPr>
          <w:ilvl w:val="1"/>
          <w:numId w:val="3"/>
        </w:numPr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E4F6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Use Case Description</w:t>
      </w:r>
    </w:p>
    <w:p w14:paraId="5184C212" w14:textId="12CC8A11" w:rsidR="008F7939" w:rsidRDefault="00712F03" w:rsidP="00712F03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712F03">
        <w:rPr>
          <w:rFonts w:ascii="Times New Roman" w:hAnsi="Times New Roman" w:cs="Times New Roman"/>
          <w:b/>
          <w:bCs/>
        </w:rPr>
        <w:t>Get UKM Recommendation</w:t>
      </w:r>
    </w:p>
    <w:tbl>
      <w:tblPr>
        <w:tblStyle w:val="TableGrid"/>
        <w:tblW w:w="0" w:type="auto"/>
        <w:tblInd w:w="1152" w:type="dxa"/>
        <w:tblLook w:val="04A0" w:firstRow="1" w:lastRow="0" w:firstColumn="1" w:lastColumn="0" w:noHBand="0" w:noVBand="1"/>
      </w:tblPr>
      <w:tblGrid>
        <w:gridCol w:w="2849"/>
        <w:gridCol w:w="2607"/>
        <w:gridCol w:w="2742"/>
      </w:tblGrid>
      <w:tr w:rsidR="00642CD6" w14:paraId="4978E3C3" w14:textId="77777777" w:rsidTr="00C93781">
        <w:tc>
          <w:tcPr>
            <w:tcW w:w="2849" w:type="dxa"/>
            <w:vAlign w:val="center"/>
          </w:tcPr>
          <w:p w14:paraId="3F12A4B1" w14:textId="7A48F471" w:rsidR="003E5F46" w:rsidRDefault="003E5F46" w:rsidP="00C9378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 Case Name</w:t>
            </w:r>
            <w:r w:rsidRPr="00642CD6">
              <w:rPr>
                <w:rFonts w:ascii="Times New Roman" w:hAnsi="Times New Roman" w:cs="Times New Roman"/>
              </w:rPr>
              <w:t>: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3E5F46">
              <w:rPr>
                <w:rFonts w:ascii="Times New Roman" w:hAnsi="Times New Roman" w:cs="Times New Roman"/>
              </w:rPr>
              <w:t>Get UKM Recommendation</w:t>
            </w:r>
          </w:p>
        </w:tc>
        <w:tc>
          <w:tcPr>
            <w:tcW w:w="2607" w:type="dxa"/>
            <w:vAlign w:val="center"/>
          </w:tcPr>
          <w:p w14:paraId="4944F257" w14:textId="2D1FE546" w:rsidR="003E5F46" w:rsidRPr="00780316" w:rsidRDefault="00780316" w:rsidP="00C9378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ID</w:t>
            </w:r>
            <w:r w:rsidRPr="00642CD6">
              <w:rPr>
                <w:rFonts w:ascii="Times New Roman" w:hAnsi="Times New Roman" w:cs="Times New Roman"/>
              </w:rPr>
              <w:t>: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</w:rPr>
              <w:t>UCD-001</w:t>
            </w:r>
          </w:p>
        </w:tc>
        <w:tc>
          <w:tcPr>
            <w:tcW w:w="2742" w:type="dxa"/>
            <w:vAlign w:val="center"/>
          </w:tcPr>
          <w:p w14:paraId="7511DDDA" w14:textId="4F9D9DB2" w:rsidR="003E5F46" w:rsidRPr="00642CD6" w:rsidRDefault="00642CD6" w:rsidP="00C9378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Importance Level</w:t>
            </w:r>
            <w:r w:rsidRPr="00642CD6">
              <w:rPr>
                <w:rFonts w:ascii="Times New Roman" w:hAnsi="Times New Roman" w:cs="Times New Roman"/>
              </w:rPr>
              <w:t>: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642CD6" w14:paraId="59FA6C41" w14:textId="77777777" w:rsidTr="00C93781">
        <w:tc>
          <w:tcPr>
            <w:tcW w:w="2849" w:type="dxa"/>
            <w:vAlign w:val="center"/>
          </w:tcPr>
          <w:p w14:paraId="3DC69B83" w14:textId="71FAF502" w:rsidR="00642CD6" w:rsidRPr="00642CD6" w:rsidRDefault="00642CD6" w:rsidP="00C9378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Primary Actor</w:t>
            </w:r>
            <w:r>
              <w:rPr>
                <w:rFonts w:ascii="Times New Roman" w:hAnsi="Times New Roman" w:cs="Times New Roman"/>
              </w:rPr>
              <w:t>: Student</w:t>
            </w:r>
          </w:p>
        </w:tc>
        <w:tc>
          <w:tcPr>
            <w:tcW w:w="5349" w:type="dxa"/>
            <w:gridSpan w:val="2"/>
            <w:vAlign w:val="center"/>
          </w:tcPr>
          <w:p w14:paraId="0EA48E79" w14:textId="1BC2DBCD" w:rsidR="00642CD6" w:rsidRDefault="00642CD6" w:rsidP="00C9378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 Case Type</w:t>
            </w:r>
            <w:r w:rsidRPr="00642CD6">
              <w:rPr>
                <w:rFonts w:ascii="Times New Roman" w:hAnsi="Times New Roman" w:cs="Times New Roman"/>
              </w:rPr>
              <w:t>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C90E4E">
              <w:rPr>
                <w:rFonts w:ascii="Times New Roman" w:hAnsi="Times New Roman" w:cs="Times New Roman"/>
              </w:rPr>
              <w:t xml:space="preserve">Detail, </w:t>
            </w:r>
            <w:r w:rsidR="00BE4F68">
              <w:rPr>
                <w:rFonts w:ascii="Times New Roman" w:hAnsi="Times New Roman" w:cs="Times New Roman"/>
              </w:rPr>
              <w:t>Overview</w:t>
            </w:r>
          </w:p>
        </w:tc>
      </w:tr>
      <w:tr w:rsidR="006F686D" w14:paraId="2D48EE74" w14:textId="77777777" w:rsidTr="00C93781">
        <w:tc>
          <w:tcPr>
            <w:tcW w:w="8198" w:type="dxa"/>
            <w:gridSpan w:val="3"/>
            <w:vAlign w:val="center"/>
          </w:tcPr>
          <w:p w14:paraId="0694B457" w14:textId="77777777" w:rsidR="006F686D" w:rsidRDefault="006F686D" w:rsidP="00C9378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Stakeholder and Interest</w:t>
            </w:r>
            <w:r>
              <w:rPr>
                <w:rFonts w:ascii="Times New Roman" w:hAnsi="Times New Roman" w:cs="Times New Roman"/>
              </w:rPr>
              <w:t>:</w:t>
            </w:r>
          </w:p>
          <w:p w14:paraId="20C47F00" w14:textId="6312BAB5" w:rsidR="006F686D" w:rsidRPr="006F686D" w:rsidRDefault="0012080D" w:rsidP="00C9378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Student – Want to get UKM </w:t>
            </w:r>
            <w:r w:rsidR="00476ACF">
              <w:rPr>
                <w:rFonts w:ascii="Times New Roman" w:hAnsi="Times New Roman" w:cs="Times New Roman"/>
              </w:rPr>
              <w:t>r</w:t>
            </w:r>
            <w:r>
              <w:rPr>
                <w:rFonts w:ascii="Times New Roman" w:hAnsi="Times New Roman" w:cs="Times New Roman"/>
              </w:rPr>
              <w:t>ecommendation for their personals.</w:t>
            </w:r>
          </w:p>
        </w:tc>
      </w:tr>
      <w:tr w:rsidR="0012080D" w14:paraId="6720C787" w14:textId="77777777" w:rsidTr="00C93781">
        <w:tc>
          <w:tcPr>
            <w:tcW w:w="8198" w:type="dxa"/>
            <w:gridSpan w:val="3"/>
            <w:vAlign w:val="center"/>
          </w:tcPr>
          <w:p w14:paraId="55A3FCC1" w14:textId="77777777" w:rsidR="0012080D" w:rsidRDefault="0012080D" w:rsidP="00C9378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Brief Description</w:t>
            </w:r>
            <w:r>
              <w:rPr>
                <w:rFonts w:ascii="Times New Roman" w:hAnsi="Times New Roman" w:cs="Times New Roman"/>
              </w:rPr>
              <w:t>:</w:t>
            </w:r>
          </w:p>
          <w:p w14:paraId="24B5A251" w14:textId="17298649" w:rsidR="0012080D" w:rsidRPr="0012080D" w:rsidRDefault="00476ACF" w:rsidP="00C9378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This use case described how students can get UKM recommendation on this app.</w:t>
            </w:r>
          </w:p>
        </w:tc>
      </w:tr>
      <w:tr w:rsidR="00476ACF" w14:paraId="4A196BFC" w14:textId="77777777" w:rsidTr="00C93781">
        <w:tc>
          <w:tcPr>
            <w:tcW w:w="8198" w:type="dxa"/>
            <w:gridSpan w:val="3"/>
            <w:vAlign w:val="center"/>
          </w:tcPr>
          <w:p w14:paraId="1CECF901" w14:textId="49BD3B68" w:rsidR="00476ACF" w:rsidRPr="00EF0F30" w:rsidRDefault="00EF0F30" w:rsidP="00C9378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Trigger</w:t>
            </w:r>
            <w:r>
              <w:rPr>
                <w:rFonts w:ascii="Times New Roman" w:hAnsi="Times New Roman" w:cs="Times New Roman"/>
              </w:rPr>
              <w:t>: Student click Get Recommendation button on get recommendation page after filled form inputs.</w:t>
            </w:r>
          </w:p>
        </w:tc>
      </w:tr>
      <w:tr w:rsidR="00CC2980" w14:paraId="2F6C5DFC" w14:textId="77777777" w:rsidTr="00C93781">
        <w:tc>
          <w:tcPr>
            <w:tcW w:w="8198" w:type="dxa"/>
            <w:gridSpan w:val="3"/>
            <w:vAlign w:val="center"/>
          </w:tcPr>
          <w:p w14:paraId="3F9AC460" w14:textId="2A3987E1" w:rsidR="00CC2980" w:rsidRDefault="00CC2980" w:rsidP="00C9378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Type: </w:t>
            </w:r>
            <w:r w:rsidR="008570DA" w:rsidRPr="008570DA">
              <w:rPr>
                <w:rFonts w:ascii="Times New Roman" w:hAnsi="Times New Roman" w:cs="Times New Roman"/>
              </w:rPr>
              <w:t>Temporal Trigger</w:t>
            </w:r>
          </w:p>
        </w:tc>
      </w:tr>
      <w:tr w:rsidR="00B8547B" w14:paraId="61BE84E0" w14:textId="77777777" w:rsidTr="00C93781">
        <w:tc>
          <w:tcPr>
            <w:tcW w:w="8198" w:type="dxa"/>
            <w:gridSpan w:val="3"/>
            <w:vAlign w:val="center"/>
          </w:tcPr>
          <w:p w14:paraId="0B4B45B9" w14:textId="6886FEFA" w:rsidR="00B8547B" w:rsidRPr="00B8547B" w:rsidRDefault="00B8547B" w:rsidP="00C9378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>Relationship</w:t>
            </w:r>
            <w:r>
              <w:rPr>
                <w:rFonts w:ascii="Times New Roman" w:hAnsi="Times New Roman" w:cs="Times New Roman"/>
              </w:rPr>
              <w:t>:</w:t>
            </w:r>
          </w:p>
        </w:tc>
      </w:tr>
      <w:tr w:rsidR="00D544BD" w14:paraId="2BBA6D62" w14:textId="77777777" w:rsidTr="00C93781">
        <w:tc>
          <w:tcPr>
            <w:tcW w:w="8198" w:type="dxa"/>
            <w:gridSpan w:val="3"/>
            <w:vAlign w:val="center"/>
          </w:tcPr>
          <w:p w14:paraId="4AC1CF6F" w14:textId="77777777" w:rsidR="00D544BD" w:rsidRDefault="00D544BD" w:rsidP="00C9378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Normal Flow Event</w:t>
            </w:r>
            <w:r w:rsidRPr="00D544BD">
              <w:rPr>
                <w:rFonts w:ascii="Times New Roman" w:hAnsi="Times New Roman" w:cs="Times New Roman"/>
              </w:rPr>
              <w:t>:</w:t>
            </w:r>
          </w:p>
          <w:p w14:paraId="2A852036" w14:textId="77777777" w:rsidR="00D544BD" w:rsidRPr="00AD506D" w:rsidRDefault="00AD506D" w:rsidP="00C93781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Student open the app on browser.</w:t>
            </w:r>
          </w:p>
          <w:p w14:paraId="29EC7DB7" w14:textId="4F30D655" w:rsidR="00AD506D" w:rsidRPr="00AD506D" w:rsidRDefault="00AD506D" w:rsidP="00C93781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Student fill form inputs (name,</w:t>
            </w:r>
            <w:r w:rsidR="00DF2643">
              <w:rPr>
                <w:rFonts w:ascii="Times New Roman" w:hAnsi="Times New Roman" w:cs="Times New Roman"/>
              </w:rPr>
              <w:t xml:space="preserve"> email,</w:t>
            </w:r>
            <w:r>
              <w:rPr>
                <w:rFonts w:ascii="Times New Roman" w:hAnsi="Times New Roman" w:cs="Times New Roman"/>
              </w:rPr>
              <w:t xml:space="preserve"> nim, class, department, and  their criterias)</w:t>
            </w:r>
            <w:r w:rsidR="00A97B32">
              <w:rPr>
                <w:rFonts w:ascii="Times New Roman" w:hAnsi="Times New Roman" w:cs="Times New Roman"/>
              </w:rPr>
              <w:t xml:space="preserve"> and submit the data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3B092D39" w14:textId="77777777" w:rsidR="00AD506D" w:rsidRPr="00AD506D" w:rsidRDefault="00AD506D" w:rsidP="00C93781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System will calculates the criterias from student.</w:t>
            </w:r>
          </w:p>
          <w:p w14:paraId="221A1899" w14:textId="1F9B4E80" w:rsidR="00AD506D" w:rsidRPr="00AD506D" w:rsidRDefault="00AD506D" w:rsidP="00C93781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After that, system will give student an recommendations based on the calculating results.</w:t>
            </w:r>
          </w:p>
          <w:p w14:paraId="653E8D2A" w14:textId="03104B75" w:rsidR="00AD506D" w:rsidRDefault="00AD506D" w:rsidP="00C93781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Student can select one or more UKM from recommendations results and register on UKM that they selected.</w:t>
            </w:r>
          </w:p>
        </w:tc>
      </w:tr>
      <w:tr w:rsidR="00430AA5" w14:paraId="3F22CF62" w14:textId="77777777" w:rsidTr="00C93781">
        <w:tc>
          <w:tcPr>
            <w:tcW w:w="8198" w:type="dxa"/>
            <w:gridSpan w:val="3"/>
            <w:vAlign w:val="center"/>
          </w:tcPr>
          <w:p w14:paraId="14A23ADB" w14:textId="77777777" w:rsidR="00430AA5" w:rsidRDefault="00430AA5" w:rsidP="00C9378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Sub Flows</w:t>
            </w:r>
            <w:r w:rsidRPr="00430AA5">
              <w:rPr>
                <w:rFonts w:ascii="Times New Roman" w:hAnsi="Times New Roman" w:cs="Times New Roman"/>
              </w:rPr>
              <w:t>:</w:t>
            </w:r>
          </w:p>
          <w:p w14:paraId="61F60541" w14:textId="77777777" w:rsidR="00BC6909" w:rsidRDefault="00BC6909" w:rsidP="00BC6909">
            <w:pPr>
              <w:pStyle w:val="ListParagraph"/>
              <w:numPr>
                <w:ilvl w:val="0"/>
                <w:numId w:val="10"/>
              </w:num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System admin created master data for get UKM recommendations needs (classes, departments, ukm, and criterias).</w:t>
            </w:r>
          </w:p>
          <w:p w14:paraId="25BF8374" w14:textId="5C4E765E" w:rsidR="00C92F07" w:rsidRPr="00C070D2" w:rsidRDefault="00C92F07" w:rsidP="00BC6909">
            <w:pPr>
              <w:pStyle w:val="ListParagraph"/>
              <w:numPr>
                <w:ilvl w:val="0"/>
                <w:numId w:val="10"/>
              </w:num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System admin ensure that this data can accessed by students in get UKM recommendations feature.</w:t>
            </w:r>
          </w:p>
        </w:tc>
      </w:tr>
      <w:tr w:rsidR="00430AA5" w14:paraId="67BED94E" w14:textId="77777777" w:rsidTr="00C93781">
        <w:tc>
          <w:tcPr>
            <w:tcW w:w="8198" w:type="dxa"/>
            <w:gridSpan w:val="3"/>
            <w:vAlign w:val="center"/>
          </w:tcPr>
          <w:p w14:paraId="2D3B7EAC" w14:textId="77777777" w:rsidR="00430AA5" w:rsidRDefault="00F7392B" w:rsidP="00C9378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Alternate/Exceptional Flow:</w:t>
            </w:r>
          </w:p>
          <w:p w14:paraId="021481A9" w14:textId="2FB6652A" w:rsidR="00F7392B" w:rsidRPr="00A97B32" w:rsidRDefault="00A97B32" w:rsidP="00C93781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If student don’t get an recommendations from system, they can submit request again with different criterias.</w:t>
            </w:r>
          </w:p>
        </w:tc>
      </w:tr>
    </w:tbl>
    <w:p w14:paraId="3692EF31" w14:textId="2EC0BC88" w:rsidR="00712F03" w:rsidRPr="00712F03" w:rsidRDefault="00712F03" w:rsidP="00712F03">
      <w:pPr>
        <w:pStyle w:val="ListParagraph"/>
        <w:spacing w:line="360" w:lineRule="auto"/>
        <w:ind w:left="1152"/>
        <w:rPr>
          <w:rFonts w:ascii="Times New Roman" w:hAnsi="Times New Roman" w:cs="Times New Roman"/>
          <w:b/>
          <w:bCs/>
        </w:rPr>
      </w:pPr>
    </w:p>
    <w:p w14:paraId="6D9B144E" w14:textId="61DF1666" w:rsidR="00712F03" w:rsidRDefault="00712F03" w:rsidP="00712F03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712F03">
        <w:rPr>
          <w:rFonts w:ascii="Times New Roman" w:hAnsi="Times New Roman" w:cs="Times New Roman"/>
          <w:b/>
          <w:bCs/>
        </w:rPr>
        <w:t>Search Recommendation</w:t>
      </w:r>
      <w:r w:rsidR="00DC575D">
        <w:rPr>
          <w:rFonts w:ascii="Times New Roman" w:hAnsi="Times New Roman" w:cs="Times New Roman"/>
          <w:b/>
          <w:bCs/>
        </w:rPr>
        <w:t>s</w:t>
      </w:r>
    </w:p>
    <w:tbl>
      <w:tblPr>
        <w:tblStyle w:val="TableGrid"/>
        <w:tblW w:w="0" w:type="auto"/>
        <w:tblInd w:w="1152" w:type="dxa"/>
        <w:tblLook w:val="04A0" w:firstRow="1" w:lastRow="0" w:firstColumn="1" w:lastColumn="0" w:noHBand="0" w:noVBand="1"/>
      </w:tblPr>
      <w:tblGrid>
        <w:gridCol w:w="2849"/>
        <w:gridCol w:w="2607"/>
        <w:gridCol w:w="2742"/>
      </w:tblGrid>
      <w:tr w:rsidR="00F821D9" w14:paraId="4FD23A67" w14:textId="77777777" w:rsidTr="00716354">
        <w:tc>
          <w:tcPr>
            <w:tcW w:w="2849" w:type="dxa"/>
            <w:vAlign w:val="center"/>
          </w:tcPr>
          <w:p w14:paraId="095EFC12" w14:textId="527CD1FC" w:rsidR="00F821D9" w:rsidRDefault="00F821D9" w:rsidP="00716354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 Case Name</w:t>
            </w:r>
            <w:r w:rsidRPr="00642CD6">
              <w:rPr>
                <w:rFonts w:ascii="Times New Roman" w:hAnsi="Times New Roman" w:cs="Times New Roman"/>
              </w:rPr>
              <w:t>: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5F794E">
              <w:rPr>
                <w:rFonts w:ascii="Times New Roman" w:hAnsi="Times New Roman" w:cs="Times New Roman"/>
              </w:rPr>
              <w:t>Search</w:t>
            </w:r>
            <w:r w:rsidRPr="003E5F46">
              <w:rPr>
                <w:rFonts w:ascii="Times New Roman" w:hAnsi="Times New Roman" w:cs="Times New Roman"/>
              </w:rPr>
              <w:t xml:space="preserve"> Recommendation</w:t>
            </w:r>
          </w:p>
        </w:tc>
        <w:tc>
          <w:tcPr>
            <w:tcW w:w="2607" w:type="dxa"/>
            <w:vAlign w:val="center"/>
          </w:tcPr>
          <w:p w14:paraId="1BF8EAE6" w14:textId="58EBCBB4" w:rsidR="00F821D9" w:rsidRPr="00780316" w:rsidRDefault="00F821D9" w:rsidP="00716354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ID</w:t>
            </w:r>
            <w:r w:rsidRPr="00642CD6">
              <w:rPr>
                <w:rFonts w:ascii="Times New Roman" w:hAnsi="Times New Roman" w:cs="Times New Roman"/>
              </w:rPr>
              <w:t>: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</w:rPr>
              <w:t>UCD-00</w:t>
            </w:r>
            <w:r w:rsidR="005F794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742" w:type="dxa"/>
            <w:vAlign w:val="center"/>
          </w:tcPr>
          <w:p w14:paraId="37584169" w14:textId="4EA6792E" w:rsidR="00F821D9" w:rsidRPr="00642CD6" w:rsidRDefault="00F821D9" w:rsidP="00716354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Importance Level</w:t>
            </w:r>
            <w:r w:rsidRPr="00642CD6">
              <w:rPr>
                <w:rFonts w:ascii="Times New Roman" w:hAnsi="Times New Roman" w:cs="Times New Roman"/>
              </w:rPr>
              <w:t>: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901EC9">
              <w:rPr>
                <w:rFonts w:ascii="Times New Roman" w:hAnsi="Times New Roman" w:cs="Times New Roman"/>
              </w:rPr>
              <w:t>High</w:t>
            </w:r>
          </w:p>
        </w:tc>
      </w:tr>
      <w:tr w:rsidR="00F821D9" w14:paraId="39541E99" w14:textId="77777777" w:rsidTr="00716354">
        <w:tc>
          <w:tcPr>
            <w:tcW w:w="2849" w:type="dxa"/>
            <w:vAlign w:val="center"/>
          </w:tcPr>
          <w:p w14:paraId="4F17526A" w14:textId="77777777" w:rsidR="00F821D9" w:rsidRPr="00642CD6" w:rsidRDefault="00F821D9" w:rsidP="00716354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Primary Actor</w:t>
            </w:r>
            <w:r>
              <w:rPr>
                <w:rFonts w:ascii="Times New Roman" w:hAnsi="Times New Roman" w:cs="Times New Roman"/>
              </w:rPr>
              <w:t>: Student</w:t>
            </w:r>
          </w:p>
        </w:tc>
        <w:tc>
          <w:tcPr>
            <w:tcW w:w="5349" w:type="dxa"/>
            <w:gridSpan w:val="2"/>
            <w:vAlign w:val="center"/>
          </w:tcPr>
          <w:p w14:paraId="4CC193E9" w14:textId="0D29102D" w:rsidR="00F821D9" w:rsidRDefault="00F821D9" w:rsidP="00716354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 Case Type</w:t>
            </w:r>
            <w:r w:rsidRPr="00642CD6">
              <w:rPr>
                <w:rFonts w:ascii="Times New Roman" w:hAnsi="Times New Roman" w:cs="Times New Roman"/>
              </w:rPr>
              <w:t>:</w:t>
            </w:r>
            <w:r>
              <w:rPr>
                <w:rFonts w:ascii="Times New Roman" w:hAnsi="Times New Roman" w:cs="Times New Roman"/>
              </w:rPr>
              <w:t xml:space="preserve"> Detail, </w:t>
            </w:r>
            <w:r w:rsidR="005F794E">
              <w:rPr>
                <w:rFonts w:ascii="Times New Roman" w:hAnsi="Times New Roman" w:cs="Times New Roman"/>
              </w:rPr>
              <w:t>Essential</w:t>
            </w:r>
          </w:p>
        </w:tc>
      </w:tr>
      <w:tr w:rsidR="00F821D9" w14:paraId="26B91239" w14:textId="77777777" w:rsidTr="00716354">
        <w:tc>
          <w:tcPr>
            <w:tcW w:w="8198" w:type="dxa"/>
            <w:gridSpan w:val="3"/>
            <w:vAlign w:val="center"/>
          </w:tcPr>
          <w:p w14:paraId="6B269BF6" w14:textId="77777777" w:rsidR="00F821D9" w:rsidRDefault="00F821D9" w:rsidP="00716354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Stakeholder and Interest</w:t>
            </w:r>
            <w:r>
              <w:rPr>
                <w:rFonts w:ascii="Times New Roman" w:hAnsi="Times New Roman" w:cs="Times New Roman"/>
              </w:rPr>
              <w:t>:</w:t>
            </w:r>
          </w:p>
          <w:p w14:paraId="433A180A" w14:textId="40C36127" w:rsidR="00F821D9" w:rsidRPr="006F686D" w:rsidRDefault="00F821D9" w:rsidP="00716354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Student – </w:t>
            </w:r>
            <w:r w:rsidR="005F794E">
              <w:rPr>
                <w:rFonts w:ascii="Times New Roman" w:hAnsi="Times New Roman" w:cs="Times New Roman"/>
              </w:rPr>
              <w:t>Search recommendations and join request</w:t>
            </w:r>
            <w:r w:rsidR="0007565D">
              <w:rPr>
                <w:rFonts w:ascii="Times New Roman" w:hAnsi="Times New Roman" w:cs="Times New Roman"/>
              </w:rPr>
              <w:t>s</w:t>
            </w:r>
            <w:r w:rsidR="005F794E">
              <w:rPr>
                <w:rFonts w:ascii="Times New Roman" w:hAnsi="Times New Roman" w:cs="Times New Roman"/>
              </w:rPr>
              <w:t xml:space="preserve"> </w:t>
            </w:r>
            <w:r w:rsidR="00301ABB">
              <w:rPr>
                <w:rFonts w:ascii="Times New Roman" w:hAnsi="Times New Roman" w:cs="Times New Roman"/>
              </w:rPr>
              <w:t>status</w:t>
            </w:r>
            <w:r w:rsidR="00A13F6C">
              <w:rPr>
                <w:rFonts w:ascii="Times New Roman" w:hAnsi="Times New Roman" w:cs="Times New Roman"/>
              </w:rPr>
              <w:t xml:space="preserve"> for their personals.</w:t>
            </w:r>
          </w:p>
        </w:tc>
      </w:tr>
      <w:tr w:rsidR="00F821D9" w14:paraId="61273CFD" w14:textId="77777777" w:rsidTr="00716354">
        <w:tc>
          <w:tcPr>
            <w:tcW w:w="8198" w:type="dxa"/>
            <w:gridSpan w:val="3"/>
            <w:vAlign w:val="center"/>
          </w:tcPr>
          <w:p w14:paraId="24FCDF56" w14:textId="77777777" w:rsidR="00F821D9" w:rsidRDefault="00F821D9" w:rsidP="00716354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Brief Description</w:t>
            </w:r>
            <w:r>
              <w:rPr>
                <w:rFonts w:ascii="Times New Roman" w:hAnsi="Times New Roman" w:cs="Times New Roman"/>
              </w:rPr>
              <w:t>:</w:t>
            </w:r>
          </w:p>
          <w:p w14:paraId="1410BCCA" w14:textId="5FE770CB" w:rsidR="00F821D9" w:rsidRPr="0012080D" w:rsidRDefault="0007565D" w:rsidP="00716354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This use case described how student can check their recommendations and UKM join requests </w:t>
            </w:r>
            <w:r w:rsidR="00301ABB">
              <w:rPr>
                <w:rFonts w:ascii="Times New Roman" w:hAnsi="Times New Roman" w:cs="Times New Roman"/>
              </w:rPr>
              <w:t>approval status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F821D9" w14:paraId="0CC29B18" w14:textId="77777777" w:rsidTr="00716354">
        <w:tc>
          <w:tcPr>
            <w:tcW w:w="8198" w:type="dxa"/>
            <w:gridSpan w:val="3"/>
            <w:vAlign w:val="center"/>
          </w:tcPr>
          <w:p w14:paraId="395BAB2C" w14:textId="1F63DB0A" w:rsidR="00F821D9" w:rsidRPr="00EF0F30" w:rsidRDefault="00F821D9" w:rsidP="00716354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Trigger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="002768D0">
              <w:rPr>
                <w:rFonts w:ascii="Times New Roman" w:hAnsi="Times New Roman" w:cs="Times New Roman"/>
              </w:rPr>
              <w:t>Sea</w:t>
            </w:r>
            <w:r w:rsidR="00D51A64">
              <w:rPr>
                <w:rFonts w:ascii="Times New Roman" w:hAnsi="Times New Roman" w:cs="Times New Roman"/>
              </w:rPr>
              <w:t>r</w:t>
            </w:r>
            <w:r w:rsidR="002768D0">
              <w:rPr>
                <w:rFonts w:ascii="Times New Roman" w:hAnsi="Times New Roman" w:cs="Times New Roman"/>
              </w:rPr>
              <w:t>ch input on recommendations table</w:t>
            </w:r>
            <w:r w:rsidR="00D51A64">
              <w:rPr>
                <w:rFonts w:ascii="Times New Roman" w:hAnsi="Times New Roman" w:cs="Times New Roman"/>
              </w:rPr>
              <w:t>.</w:t>
            </w:r>
          </w:p>
        </w:tc>
      </w:tr>
      <w:tr w:rsidR="00F821D9" w14:paraId="2F9FB490" w14:textId="77777777" w:rsidTr="00716354">
        <w:tc>
          <w:tcPr>
            <w:tcW w:w="8198" w:type="dxa"/>
            <w:gridSpan w:val="3"/>
            <w:vAlign w:val="center"/>
          </w:tcPr>
          <w:p w14:paraId="20C48E9C" w14:textId="77777777" w:rsidR="00F821D9" w:rsidRDefault="00F821D9" w:rsidP="00716354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Type: </w:t>
            </w:r>
            <w:r w:rsidRPr="008570DA">
              <w:rPr>
                <w:rFonts w:ascii="Times New Roman" w:hAnsi="Times New Roman" w:cs="Times New Roman"/>
              </w:rPr>
              <w:t>Temporal Trigger</w:t>
            </w:r>
          </w:p>
        </w:tc>
      </w:tr>
      <w:tr w:rsidR="00F821D9" w14:paraId="2B64B183" w14:textId="77777777" w:rsidTr="00716354">
        <w:tc>
          <w:tcPr>
            <w:tcW w:w="8198" w:type="dxa"/>
            <w:gridSpan w:val="3"/>
            <w:vAlign w:val="center"/>
          </w:tcPr>
          <w:p w14:paraId="1CDED381" w14:textId="77777777" w:rsidR="00F821D9" w:rsidRPr="00B8547B" w:rsidRDefault="00F821D9" w:rsidP="00716354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>Relationship</w:t>
            </w:r>
            <w:r>
              <w:rPr>
                <w:rFonts w:ascii="Times New Roman" w:hAnsi="Times New Roman" w:cs="Times New Roman"/>
              </w:rPr>
              <w:t>:</w:t>
            </w:r>
          </w:p>
        </w:tc>
      </w:tr>
      <w:tr w:rsidR="00F821D9" w14:paraId="1694FF51" w14:textId="77777777" w:rsidTr="00716354">
        <w:tc>
          <w:tcPr>
            <w:tcW w:w="8198" w:type="dxa"/>
            <w:gridSpan w:val="3"/>
            <w:vAlign w:val="center"/>
          </w:tcPr>
          <w:p w14:paraId="50FACA87" w14:textId="77777777" w:rsidR="00F821D9" w:rsidRDefault="00F821D9" w:rsidP="00716354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Normal Flow Event</w:t>
            </w:r>
            <w:r w:rsidRPr="00D544BD">
              <w:rPr>
                <w:rFonts w:ascii="Times New Roman" w:hAnsi="Times New Roman" w:cs="Times New Roman"/>
              </w:rPr>
              <w:t>:</w:t>
            </w:r>
          </w:p>
          <w:p w14:paraId="70A60DC7" w14:textId="77777777" w:rsidR="00F821D9" w:rsidRPr="00C03890" w:rsidRDefault="00C03890" w:rsidP="00F821D9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Student open the app on browser.</w:t>
            </w:r>
          </w:p>
          <w:p w14:paraId="14A3841C" w14:textId="183E160B" w:rsidR="00C03890" w:rsidRPr="00C03890" w:rsidRDefault="00C03890" w:rsidP="00F821D9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 xml:space="preserve">On </w:t>
            </w:r>
            <w:r w:rsidR="00130C20">
              <w:rPr>
                <w:rFonts w:ascii="Times New Roman" w:hAnsi="Times New Roman" w:cs="Times New Roman"/>
              </w:rPr>
              <w:t>landing page</w:t>
            </w:r>
            <w:r>
              <w:rPr>
                <w:rFonts w:ascii="Times New Roman" w:hAnsi="Times New Roman" w:cs="Times New Roman"/>
              </w:rPr>
              <w:t>, students will see table recommendations results from all students that has request on this app.</w:t>
            </w:r>
          </w:p>
          <w:p w14:paraId="68BABB5B" w14:textId="5BCD7485" w:rsidR="00C03890" w:rsidRPr="008D29BE" w:rsidRDefault="00F851DE" w:rsidP="00F821D9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 xml:space="preserve">In search input, </w:t>
            </w:r>
            <w:r w:rsidR="008D29BE">
              <w:rPr>
                <w:rFonts w:ascii="Times New Roman" w:hAnsi="Times New Roman" w:cs="Times New Roman"/>
              </w:rPr>
              <w:t>students</w:t>
            </w:r>
            <w:r>
              <w:rPr>
                <w:rFonts w:ascii="Times New Roman" w:hAnsi="Times New Roman" w:cs="Times New Roman"/>
              </w:rPr>
              <w:t xml:space="preserve"> can search their recommendations data based on their name.</w:t>
            </w:r>
          </w:p>
          <w:p w14:paraId="14AB9C39" w14:textId="760736BA" w:rsidR="008D29BE" w:rsidRDefault="008D29BE" w:rsidP="00F821D9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 xml:space="preserve">After </w:t>
            </w:r>
            <w:r w:rsidR="00F94315">
              <w:rPr>
                <w:rFonts w:ascii="Times New Roman" w:hAnsi="Times New Roman" w:cs="Times New Roman"/>
              </w:rPr>
              <w:t>that, student can see their recommendations and their UKM join requests approval status.</w:t>
            </w:r>
          </w:p>
        </w:tc>
      </w:tr>
      <w:tr w:rsidR="00F821D9" w14:paraId="1F46C3F2" w14:textId="77777777" w:rsidTr="00716354">
        <w:tc>
          <w:tcPr>
            <w:tcW w:w="8198" w:type="dxa"/>
            <w:gridSpan w:val="3"/>
            <w:vAlign w:val="center"/>
          </w:tcPr>
          <w:p w14:paraId="6D137A46" w14:textId="77777777" w:rsidR="00F821D9" w:rsidRPr="00C070D2" w:rsidRDefault="00F821D9" w:rsidP="00716354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Sub Flows</w:t>
            </w:r>
            <w:r w:rsidRPr="00430AA5">
              <w:rPr>
                <w:rFonts w:ascii="Times New Roman" w:hAnsi="Times New Roman" w:cs="Times New Roman"/>
              </w:rPr>
              <w:t>:</w:t>
            </w:r>
          </w:p>
        </w:tc>
      </w:tr>
      <w:tr w:rsidR="00F821D9" w14:paraId="6B116405" w14:textId="77777777" w:rsidTr="00716354">
        <w:tc>
          <w:tcPr>
            <w:tcW w:w="8198" w:type="dxa"/>
            <w:gridSpan w:val="3"/>
            <w:vAlign w:val="center"/>
          </w:tcPr>
          <w:p w14:paraId="0CB08600" w14:textId="5DE60C00" w:rsidR="00F821D9" w:rsidRPr="00CA4B7B" w:rsidRDefault="00F821D9" w:rsidP="00716354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Alternate/Exceptional Flow:</w:t>
            </w:r>
          </w:p>
        </w:tc>
      </w:tr>
    </w:tbl>
    <w:p w14:paraId="475B01C0" w14:textId="77777777" w:rsidR="00F821D9" w:rsidRPr="00712F03" w:rsidRDefault="00F821D9" w:rsidP="00F821D9">
      <w:pPr>
        <w:pStyle w:val="ListParagraph"/>
        <w:spacing w:line="360" w:lineRule="auto"/>
        <w:ind w:left="1152"/>
        <w:rPr>
          <w:rFonts w:ascii="Times New Roman" w:hAnsi="Times New Roman" w:cs="Times New Roman"/>
          <w:b/>
          <w:bCs/>
        </w:rPr>
      </w:pPr>
    </w:p>
    <w:p w14:paraId="2ADB1C75" w14:textId="5DDE550E" w:rsidR="00712F03" w:rsidRPr="00000CC3" w:rsidRDefault="008550C2" w:rsidP="00712F03">
      <w:pPr>
        <w:pStyle w:val="ListParagraph"/>
        <w:numPr>
          <w:ilvl w:val="0"/>
          <w:numId w:val="6"/>
        </w:numPr>
        <w:spacing w:line="360" w:lineRule="auto"/>
        <w:rPr>
          <w:b/>
          <w:bCs/>
        </w:rPr>
      </w:pPr>
      <w:r>
        <w:rPr>
          <w:rFonts w:ascii="Times New Roman" w:hAnsi="Times New Roman" w:cs="Times New Roman"/>
          <w:b/>
          <w:bCs/>
        </w:rPr>
        <w:t>Join Request Approval</w:t>
      </w:r>
    </w:p>
    <w:tbl>
      <w:tblPr>
        <w:tblStyle w:val="TableGrid"/>
        <w:tblW w:w="0" w:type="auto"/>
        <w:tblInd w:w="1152" w:type="dxa"/>
        <w:tblLook w:val="04A0" w:firstRow="1" w:lastRow="0" w:firstColumn="1" w:lastColumn="0" w:noHBand="0" w:noVBand="1"/>
      </w:tblPr>
      <w:tblGrid>
        <w:gridCol w:w="2849"/>
        <w:gridCol w:w="2607"/>
        <w:gridCol w:w="2742"/>
      </w:tblGrid>
      <w:tr w:rsidR="001C52BF" w14:paraId="3ADCAAD2" w14:textId="77777777" w:rsidTr="00716354">
        <w:tc>
          <w:tcPr>
            <w:tcW w:w="2849" w:type="dxa"/>
            <w:vAlign w:val="center"/>
          </w:tcPr>
          <w:p w14:paraId="2C18D027" w14:textId="5562D9A0" w:rsidR="001C52BF" w:rsidRDefault="001C52BF" w:rsidP="00716354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 Case Name</w:t>
            </w:r>
            <w:r w:rsidRPr="00642CD6">
              <w:rPr>
                <w:rFonts w:ascii="Times New Roman" w:hAnsi="Times New Roman" w:cs="Times New Roman"/>
              </w:rPr>
              <w:t>: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395172">
              <w:rPr>
                <w:rFonts w:ascii="Times New Roman" w:hAnsi="Times New Roman" w:cs="Times New Roman"/>
              </w:rPr>
              <w:t>Join Request Approval</w:t>
            </w:r>
          </w:p>
        </w:tc>
        <w:tc>
          <w:tcPr>
            <w:tcW w:w="2607" w:type="dxa"/>
            <w:vAlign w:val="center"/>
          </w:tcPr>
          <w:p w14:paraId="4EF627B5" w14:textId="5A7C5FFD" w:rsidR="001C52BF" w:rsidRPr="00780316" w:rsidRDefault="001C52BF" w:rsidP="00716354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ID</w:t>
            </w:r>
            <w:r w:rsidRPr="00642CD6">
              <w:rPr>
                <w:rFonts w:ascii="Times New Roman" w:hAnsi="Times New Roman" w:cs="Times New Roman"/>
              </w:rPr>
              <w:t>: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</w:rPr>
              <w:t>UCD-00</w:t>
            </w:r>
            <w:r w:rsidR="0039517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742" w:type="dxa"/>
            <w:vAlign w:val="center"/>
          </w:tcPr>
          <w:p w14:paraId="545E25CA" w14:textId="166B3548" w:rsidR="001C52BF" w:rsidRPr="00642CD6" w:rsidRDefault="001C52BF" w:rsidP="00716354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Importance Level</w:t>
            </w:r>
            <w:r w:rsidRPr="00642CD6">
              <w:rPr>
                <w:rFonts w:ascii="Times New Roman" w:hAnsi="Times New Roman" w:cs="Times New Roman"/>
              </w:rPr>
              <w:t>: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395172">
              <w:rPr>
                <w:rFonts w:ascii="Times New Roman" w:hAnsi="Times New Roman" w:cs="Times New Roman"/>
              </w:rPr>
              <w:t>High</w:t>
            </w:r>
          </w:p>
        </w:tc>
      </w:tr>
      <w:tr w:rsidR="001C52BF" w14:paraId="6AF6CCB1" w14:textId="77777777" w:rsidTr="00716354">
        <w:tc>
          <w:tcPr>
            <w:tcW w:w="2849" w:type="dxa"/>
            <w:vAlign w:val="center"/>
          </w:tcPr>
          <w:p w14:paraId="3E921E78" w14:textId="2A7A14E3" w:rsidR="001C52BF" w:rsidRPr="00642CD6" w:rsidRDefault="001C52BF" w:rsidP="00716354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Primary Actor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="007772E8">
              <w:rPr>
                <w:rFonts w:ascii="Times New Roman" w:hAnsi="Times New Roman" w:cs="Times New Roman"/>
              </w:rPr>
              <w:t>UKM Organization</w:t>
            </w:r>
          </w:p>
        </w:tc>
        <w:tc>
          <w:tcPr>
            <w:tcW w:w="5349" w:type="dxa"/>
            <w:gridSpan w:val="2"/>
            <w:vAlign w:val="center"/>
          </w:tcPr>
          <w:p w14:paraId="06A7B5D1" w14:textId="13775E1E" w:rsidR="001C52BF" w:rsidRDefault="001C52BF" w:rsidP="00716354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 Case Type</w:t>
            </w:r>
            <w:r w:rsidRPr="00642CD6">
              <w:rPr>
                <w:rFonts w:ascii="Times New Roman" w:hAnsi="Times New Roman" w:cs="Times New Roman"/>
              </w:rPr>
              <w:t>:</w:t>
            </w:r>
            <w:r>
              <w:rPr>
                <w:rFonts w:ascii="Times New Roman" w:hAnsi="Times New Roman" w:cs="Times New Roman"/>
              </w:rPr>
              <w:t xml:space="preserve"> Detail, </w:t>
            </w:r>
            <w:r w:rsidR="00325823">
              <w:rPr>
                <w:rFonts w:ascii="Times New Roman" w:hAnsi="Times New Roman" w:cs="Times New Roman"/>
              </w:rPr>
              <w:t>Real</w:t>
            </w:r>
          </w:p>
        </w:tc>
      </w:tr>
      <w:tr w:rsidR="001C52BF" w14:paraId="27EEE4A5" w14:textId="77777777" w:rsidTr="00716354">
        <w:tc>
          <w:tcPr>
            <w:tcW w:w="8198" w:type="dxa"/>
            <w:gridSpan w:val="3"/>
            <w:vAlign w:val="center"/>
          </w:tcPr>
          <w:p w14:paraId="1917A43B" w14:textId="77777777" w:rsidR="001C52BF" w:rsidRDefault="001C52BF" w:rsidP="00716354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Stakeholder and Interest</w:t>
            </w:r>
            <w:r>
              <w:rPr>
                <w:rFonts w:ascii="Times New Roman" w:hAnsi="Times New Roman" w:cs="Times New Roman"/>
              </w:rPr>
              <w:t>:</w:t>
            </w:r>
          </w:p>
          <w:p w14:paraId="3B041D90" w14:textId="7DFD3AF0" w:rsidR="001C52BF" w:rsidRPr="006F686D" w:rsidRDefault="007772E8" w:rsidP="00716354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UKM Organization</w:t>
            </w:r>
            <w:r w:rsidR="001C52BF">
              <w:rPr>
                <w:rFonts w:ascii="Times New Roman" w:hAnsi="Times New Roman" w:cs="Times New Roman"/>
              </w:rPr>
              <w:t xml:space="preserve"> – </w:t>
            </w:r>
            <w:r>
              <w:rPr>
                <w:rFonts w:ascii="Times New Roman" w:hAnsi="Times New Roman" w:cs="Times New Roman"/>
              </w:rPr>
              <w:t xml:space="preserve">Approve </w:t>
            </w:r>
            <w:r w:rsidR="006656A9">
              <w:rPr>
                <w:rFonts w:ascii="Times New Roman" w:hAnsi="Times New Roman" w:cs="Times New Roman"/>
              </w:rPr>
              <w:t>UKM join requests from students.</w:t>
            </w:r>
          </w:p>
        </w:tc>
      </w:tr>
      <w:tr w:rsidR="001C52BF" w14:paraId="29722548" w14:textId="77777777" w:rsidTr="00716354">
        <w:tc>
          <w:tcPr>
            <w:tcW w:w="8198" w:type="dxa"/>
            <w:gridSpan w:val="3"/>
            <w:vAlign w:val="center"/>
          </w:tcPr>
          <w:p w14:paraId="12C664C9" w14:textId="77777777" w:rsidR="001C52BF" w:rsidRDefault="001C52BF" w:rsidP="00716354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Brief Description</w:t>
            </w:r>
            <w:r>
              <w:rPr>
                <w:rFonts w:ascii="Times New Roman" w:hAnsi="Times New Roman" w:cs="Times New Roman"/>
              </w:rPr>
              <w:t>:</w:t>
            </w:r>
          </w:p>
          <w:p w14:paraId="60153A80" w14:textId="77777777" w:rsidR="001C52BF" w:rsidRPr="0012080D" w:rsidRDefault="001C52BF" w:rsidP="00716354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This use case described how student can check their recommendations and UKM join requests approval status.</w:t>
            </w:r>
          </w:p>
        </w:tc>
      </w:tr>
      <w:tr w:rsidR="001C52BF" w14:paraId="5BEEDA38" w14:textId="77777777" w:rsidTr="00716354">
        <w:tc>
          <w:tcPr>
            <w:tcW w:w="8198" w:type="dxa"/>
            <w:gridSpan w:val="3"/>
            <w:vAlign w:val="center"/>
          </w:tcPr>
          <w:p w14:paraId="1B0CFA66" w14:textId="0F604095" w:rsidR="001C52BF" w:rsidRPr="00EF0F30" w:rsidRDefault="001C52BF" w:rsidP="00716354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Trigger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="00352A5A">
              <w:rPr>
                <w:rFonts w:ascii="Times New Roman" w:hAnsi="Times New Roman" w:cs="Times New Roman"/>
              </w:rPr>
              <w:t>Approve or Reject button.</w:t>
            </w:r>
          </w:p>
        </w:tc>
      </w:tr>
      <w:tr w:rsidR="001C52BF" w14:paraId="452FA499" w14:textId="77777777" w:rsidTr="00716354">
        <w:tc>
          <w:tcPr>
            <w:tcW w:w="8198" w:type="dxa"/>
            <w:gridSpan w:val="3"/>
            <w:vAlign w:val="center"/>
          </w:tcPr>
          <w:p w14:paraId="753674E6" w14:textId="77777777" w:rsidR="001C52BF" w:rsidRDefault="001C52BF" w:rsidP="00716354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Type: </w:t>
            </w:r>
            <w:r w:rsidRPr="008570DA">
              <w:rPr>
                <w:rFonts w:ascii="Times New Roman" w:hAnsi="Times New Roman" w:cs="Times New Roman"/>
              </w:rPr>
              <w:t>Temporal Trigger</w:t>
            </w:r>
          </w:p>
        </w:tc>
      </w:tr>
      <w:tr w:rsidR="001C52BF" w14:paraId="2269C12A" w14:textId="77777777" w:rsidTr="00716354">
        <w:tc>
          <w:tcPr>
            <w:tcW w:w="8198" w:type="dxa"/>
            <w:gridSpan w:val="3"/>
            <w:vAlign w:val="center"/>
          </w:tcPr>
          <w:p w14:paraId="4FCA63F6" w14:textId="77777777" w:rsidR="001C52BF" w:rsidRPr="00B8547B" w:rsidRDefault="001C52BF" w:rsidP="00716354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Relationship</w:t>
            </w:r>
            <w:r>
              <w:rPr>
                <w:rFonts w:ascii="Times New Roman" w:hAnsi="Times New Roman" w:cs="Times New Roman"/>
              </w:rPr>
              <w:t>:</w:t>
            </w:r>
          </w:p>
        </w:tc>
      </w:tr>
      <w:tr w:rsidR="001C52BF" w14:paraId="46BB0280" w14:textId="77777777" w:rsidTr="00716354">
        <w:tc>
          <w:tcPr>
            <w:tcW w:w="8198" w:type="dxa"/>
            <w:gridSpan w:val="3"/>
            <w:vAlign w:val="center"/>
          </w:tcPr>
          <w:p w14:paraId="4E243835" w14:textId="77777777" w:rsidR="001C52BF" w:rsidRDefault="001C52BF" w:rsidP="00716354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Normal Flow Event</w:t>
            </w:r>
            <w:r w:rsidRPr="00D544BD">
              <w:rPr>
                <w:rFonts w:ascii="Times New Roman" w:hAnsi="Times New Roman" w:cs="Times New Roman"/>
              </w:rPr>
              <w:t>:</w:t>
            </w:r>
          </w:p>
          <w:p w14:paraId="11BAA4C8" w14:textId="44796CED" w:rsidR="00D46455" w:rsidRDefault="00D46455" w:rsidP="00D46455">
            <w:pPr>
              <w:pStyle w:val="ListParagraph"/>
              <w:numPr>
                <w:ilvl w:val="0"/>
                <w:numId w:val="9"/>
              </w:num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UKM Organization open members candidate page that showing all of members candidate data in table.</w:t>
            </w:r>
          </w:p>
          <w:p w14:paraId="4CDAABB6" w14:textId="77777777" w:rsidR="001C52BF" w:rsidRPr="00D46455" w:rsidRDefault="00521BF3" w:rsidP="001C52BF">
            <w:pPr>
              <w:pStyle w:val="ListParagraph"/>
              <w:numPr>
                <w:ilvl w:val="0"/>
                <w:numId w:val="9"/>
              </w:numPr>
              <w:spacing w:after="0" w:line="36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UKM Organization choose on</w:t>
            </w:r>
            <w:r w:rsidR="00D46455">
              <w:rPr>
                <w:rFonts w:ascii="Times New Roman" w:hAnsi="Times New Roman" w:cs="Times New Roman"/>
              </w:rPr>
              <w:t>e</w:t>
            </w:r>
            <w:r>
              <w:rPr>
                <w:rFonts w:ascii="Times New Roman" w:hAnsi="Times New Roman" w:cs="Times New Roman"/>
              </w:rPr>
              <w:t xml:space="preserve"> o</w:t>
            </w:r>
            <w:r w:rsidR="00D46455">
              <w:rPr>
                <w:rFonts w:ascii="Times New Roman" w:hAnsi="Times New Roman" w:cs="Times New Roman"/>
              </w:rPr>
              <w:t>f the members candidate.</w:t>
            </w:r>
          </w:p>
          <w:p w14:paraId="1FF3C856" w14:textId="36A81030" w:rsidR="00D46455" w:rsidRPr="00D46455" w:rsidRDefault="00D46455" w:rsidP="001C52BF">
            <w:pPr>
              <w:pStyle w:val="ListParagraph"/>
              <w:numPr>
                <w:ilvl w:val="0"/>
                <w:numId w:val="9"/>
              </w:numPr>
              <w:spacing w:after="0" w:line="36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UKM Organization click on </w:t>
            </w:r>
            <w:r w:rsidR="007348B5">
              <w:rPr>
                <w:rFonts w:ascii="Times New Roman" w:hAnsi="Times New Roman" w:cs="Times New Roman"/>
              </w:rPr>
              <w:t>Actions</w:t>
            </w:r>
            <w:r>
              <w:rPr>
                <w:rFonts w:ascii="Times New Roman" w:hAnsi="Times New Roman" w:cs="Times New Roman"/>
              </w:rPr>
              <w:t xml:space="preserve"> button and it will show 2 options (Approve and Reject).</w:t>
            </w:r>
          </w:p>
          <w:p w14:paraId="3F374767" w14:textId="792680F2" w:rsidR="00D46455" w:rsidRDefault="005B5C9F" w:rsidP="001C52BF">
            <w:pPr>
              <w:pStyle w:val="ListParagraph"/>
              <w:numPr>
                <w:ilvl w:val="0"/>
                <w:numId w:val="9"/>
              </w:numPr>
              <w:spacing w:after="0" w:line="36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UKM Organization give an approval answer for candidates based on 2 options before.</w:t>
            </w:r>
          </w:p>
        </w:tc>
      </w:tr>
      <w:tr w:rsidR="001C52BF" w14:paraId="4CBA269B" w14:textId="77777777" w:rsidTr="00716354">
        <w:tc>
          <w:tcPr>
            <w:tcW w:w="8198" w:type="dxa"/>
            <w:gridSpan w:val="3"/>
            <w:vAlign w:val="center"/>
          </w:tcPr>
          <w:p w14:paraId="3C976940" w14:textId="77777777" w:rsidR="001C52BF" w:rsidRDefault="001C52BF" w:rsidP="00716354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>Sub Flows</w:t>
            </w:r>
            <w:r w:rsidRPr="00430AA5">
              <w:rPr>
                <w:rFonts w:ascii="Times New Roman" w:hAnsi="Times New Roman" w:cs="Times New Roman"/>
              </w:rPr>
              <w:t>:</w:t>
            </w:r>
          </w:p>
          <w:p w14:paraId="61025596" w14:textId="0C0989D4" w:rsidR="00351965" w:rsidRDefault="00351965" w:rsidP="00351965">
            <w:pPr>
              <w:pStyle w:val="ListParagraph"/>
              <w:numPr>
                <w:ilvl w:val="0"/>
                <w:numId w:val="11"/>
              </w:num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System admin registered one account for one organization</w:t>
            </w:r>
          </w:p>
          <w:p w14:paraId="06ABD0A5" w14:textId="1367E271" w:rsidR="00351965" w:rsidRDefault="0064434E" w:rsidP="00351965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System admin give the registered account to UKM Organization leader</w:t>
            </w:r>
          </w:p>
          <w:p w14:paraId="1EC232B8" w14:textId="599D9E77" w:rsidR="00351965" w:rsidRDefault="00EE31B1" w:rsidP="00351965">
            <w:pPr>
              <w:pStyle w:val="ListParagraph"/>
              <w:numPr>
                <w:ilvl w:val="0"/>
                <w:numId w:val="11"/>
              </w:num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UKM Organization login on the app for give approval to members candidate with input username and password</w:t>
            </w:r>
            <w:r w:rsidR="000D68C8">
              <w:rPr>
                <w:rFonts w:ascii="Times New Roman" w:hAnsi="Times New Roman" w:cs="Times New Roman"/>
              </w:rPr>
              <w:t>.</w:t>
            </w:r>
          </w:p>
          <w:p w14:paraId="0F5BB84D" w14:textId="053931AD" w:rsidR="000D68C8" w:rsidRPr="00C070D2" w:rsidRDefault="000D68C8" w:rsidP="00351965">
            <w:pPr>
              <w:pStyle w:val="ListParagraph"/>
              <w:numPr>
                <w:ilvl w:val="0"/>
                <w:numId w:val="11"/>
              </w:num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After UKM Organization give approval results, S</w:t>
            </w:r>
            <w:r w:rsidRPr="000D68C8">
              <w:rPr>
                <w:rFonts w:ascii="Times New Roman" w:hAnsi="Times New Roman" w:cs="Times New Roman"/>
              </w:rPr>
              <w:t>tudents who are given approval status</w:t>
            </w:r>
            <w:r>
              <w:rPr>
                <w:rFonts w:ascii="Times New Roman" w:hAnsi="Times New Roman" w:cs="Times New Roman"/>
              </w:rPr>
              <w:t xml:space="preserve"> will receive notification on their email.</w:t>
            </w:r>
          </w:p>
        </w:tc>
      </w:tr>
      <w:tr w:rsidR="001C52BF" w14:paraId="5A8F0421" w14:textId="77777777" w:rsidTr="00716354">
        <w:tc>
          <w:tcPr>
            <w:tcW w:w="8198" w:type="dxa"/>
            <w:gridSpan w:val="3"/>
            <w:vAlign w:val="center"/>
          </w:tcPr>
          <w:p w14:paraId="54E81F06" w14:textId="77777777" w:rsidR="00051635" w:rsidRDefault="001C52BF" w:rsidP="00051635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Alternate/Exceptional Flow:</w:t>
            </w:r>
          </w:p>
          <w:p w14:paraId="1C67F0D6" w14:textId="63DB1F6B" w:rsidR="009064F2" w:rsidRPr="00051635" w:rsidRDefault="009064F2" w:rsidP="009064F2">
            <w:pPr>
              <w:pStyle w:val="ListParagraph"/>
              <w:numPr>
                <w:ilvl w:val="0"/>
                <w:numId w:val="13"/>
              </w:numPr>
              <w:spacing w:after="0" w:line="36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If UKM Organization leader forget they password, they can request reset password by email.</w:t>
            </w:r>
          </w:p>
        </w:tc>
      </w:tr>
    </w:tbl>
    <w:p w14:paraId="61CF4646" w14:textId="77777777" w:rsidR="00CA0CB8" w:rsidRPr="00321B7C" w:rsidRDefault="00CA0CB8" w:rsidP="00321B7C">
      <w:pPr>
        <w:spacing w:line="360" w:lineRule="auto"/>
        <w:rPr>
          <w:b/>
          <w:bCs/>
        </w:rPr>
      </w:pPr>
    </w:p>
    <w:p w14:paraId="4CC8A0D7" w14:textId="2DB09703" w:rsidR="00DB471B" w:rsidRDefault="005E4F66" w:rsidP="000F4CFF">
      <w:pPr>
        <w:pStyle w:val="Heading2"/>
        <w:numPr>
          <w:ilvl w:val="1"/>
          <w:numId w:val="3"/>
        </w:numPr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E4F6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Class Diagram</w:t>
      </w:r>
    </w:p>
    <w:p w14:paraId="015F11DC" w14:textId="3CFC3760" w:rsidR="009C1D2E" w:rsidRDefault="009C1D2E" w:rsidP="009D58C6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9C1D2E">
        <w:rPr>
          <w:rFonts w:ascii="Times New Roman" w:hAnsi="Times New Roman" w:cs="Times New Roman"/>
          <w:b/>
          <w:bCs/>
        </w:rPr>
        <w:t>Identify Entities</w:t>
      </w:r>
    </w:p>
    <w:p w14:paraId="4071CF33" w14:textId="41305577" w:rsidR="0080522D" w:rsidRDefault="009D58C6" w:rsidP="009D58C6">
      <w:pPr>
        <w:pStyle w:val="ListParagraph"/>
        <w:spacing w:line="360" w:lineRule="auto"/>
        <w:ind w:left="1152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Here are each entities that will used on this case.</w:t>
      </w:r>
    </w:p>
    <w:p w14:paraId="30A18E8F" w14:textId="769222F1" w:rsidR="009D58C6" w:rsidRPr="00874975" w:rsidRDefault="00874975" w:rsidP="001469BD">
      <w:pPr>
        <w:pStyle w:val="ListParagraph"/>
        <w:numPr>
          <w:ilvl w:val="1"/>
          <w:numId w:val="4"/>
        </w:numPr>
        <w:spacing w:line="360" w:lineRule="auto"/>
        <w:ind w:left="15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Department</w:t>
      </w:r>
    </w:p>
    <w:p w14:paraId="1F57022D" w14:textId="0B02167D" w:rsidR="00874975" w:rsidRPr="00874975" w:rsidRDefault="00874975" w:rsidP="001469BD">
      <w:pPr>
        <w:pStyle w:val="ListParagraph"/>
        <w:numPr>
          <w:ilvl w:val="1"/>
          <w:numId w:val="4"/>
        </w:numPr>
        <w:spacing w:line="360" w:lineRule="auto"/>
        <w:ind w:left="15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Class</w:t>
      </w:r>
    </w:p>
    <w:p w14:paraId="36C3E9AD" w14:textId="495367FB" w:rsidR="00874975" w:rsidRPr="00293320" w:rsidRDefault="00874975" w:rsidP="001469BD">
      <w:pPr>
        <w:pStyle w:val="ListParagraph"/>
        <w:numPr>
          <w:ilvl w:val="1"/>
          <w:numId w:val="4"/>
        </w:numPr>
        <w:spacing w:line="360" w:lineRule="auto"/>
        <w:ind w:left="15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Student</w:t>
      </w:r>
    </w:p>
    <w:p w14:paraId="17B4E1AF" w14:textId="4AC0E7B3" w:rsidR="00293320" w:rsidRPr="00874975" w:rsidRDefault="00293320" w:rsidP="001469BD">
      <w:pPr>
        <w:pStyle w:val="ListParagraph"/>
        <w:numPr>
          <w:ilvl w:val="1"/>
          <w:numId w:val="4"/>
        </w:numPr>
        <w:spacing w:line="360" w:lineRule="auto"/>
        <w:ind w:left="15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UKM</w:t>
      </w:r>
    </w:p>
    <w:p w14:paraId="799F25D2" w14:textId="14A468C7" w:rsidR="00874975" w:rsidRPr="00874975" w:rsidRDefault="00874975" w:rsidP="001469BD">
      <w:pPr>
        <w:pStyle w:val="ListParagraph"/>
        <w:numPr>
          <w:ilvl w:val="1"/>
          <w:numId w:val="4"/>
        </w:numPr>
        <w:spacing w:line="360" w:lineRule="auto"/>
        <w:ind w:left="15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StudentUKM</w:t>
      </w:r>
    </w:p>
    <w:p w14:paraId="6F88B079" w14:textId="0F1E536F" w:rsidR="00874975" w:rsidRPr="00293320" w:rsidRDefault="00293320" w:rsidP="001469BD">
      <w:pPr>
        <w:pStyle w:val="ListParagraph"/>
        <w:numPr>
          <w:ilvl w:val="1"/>
          <w:numId w:val="4"/>
        </w:numPr>
        <w:spacing w:line="360" w:lineRule="auto"/>
        <w:ind w:left="1560"/>
        <w:rPr>
          <w:rFonts w:ascii="Times New Roman" w:hAnsi="Times New Roman" w:cs="Times New Roman"/>
        </w:rPr>
      </w:pPr>
      <w:r w:rsidRPr="00293320">
        <w:rPr>
          <w:rFonts w:ascii="Times New Roman" w:hAnsi="Times New Roman" w:cs="Times New Roman"/>
        </w:rPr>
        <w:t>Criteria</w:t>
      </w:r>
    </w:p>
    <w:p w14:paraId="7D3D0503" w14:textId="44A3FC7E" w:rsidR="00293320" w:rsidRPr="00293320" w:rsidRDefault="00293320" w:rsidP="001469BD">
      <w:pPr>
        <w:pStyle w:val="ListParagraph"/>
        <w:numPr>
          <w:ilvl w:val="1"/>
          <w:numId w:val="4"/>
        </w:numPr>
        <w:spacing w:line="360" w:lineRule="auto"/>
        <w:ind w:left="1560"/>
        <w:rPr>
          <w:rFonts w:ascii="Times New Roman" w:hAnsi="Times New Roman" w:cs="Times New Roman"/>
        </w:rPr>
      </w:pPr>
      <w:r w:rsidRPr="00293320">
        <w:rPr>
          <w:rFonts w:ascii="Times New Roman" w:hAnsi="Times New Roman" w:cs="Times New Roman"/>
        </w:rPr>
        <w:t>Assessment</w:t>
      </w:r>
    </w:p>
    <w:p w14:paraId="277EC996" w14:textId="4A2CE9A5" w:rsidR="00293320" w:rsidRPr="00293320" w:rsidRDefault="00293320" w:rsidP="001469BD">
      <w:pPr>
        <w:pStyle w:val="ListParagraph"/>
        <w:numPr>
          <w:ilvl w:val="1"/>
          <w:numId w:val="4"/>
        </w:numPr>
        <w:spacing w:line="360" w:lineRule="auto"/>
        <w:ind w:left="1560"/>
        <w:rPr>
          <w:rFonts w:ascii="Times New Roman" w:hAnsi="Times New Roman" w:cs="Times New Roman"/>
        </w:rPr>
      </w:pPr>
      <w:r w:rsidRPr="00293320">
        <w:rPr>
          <w:rFonts w:ascii="Times New Roman" w:hAnsi="Times New Roman" w:cs="Times New Roman"/>
        </w:rPr>
        <w:t>Recommendation</w:t>
      </w:r>
    </w:p>
    <w:p w14:paraId="477DE73E" w14:textId="3463CE36" w:rsidR="00293320" w:rsidRDefault="00293320" w:rsidP="001469BD">
      <w:pPr>
        <w:pStyle w:val="ListParagraph"/>
        <w:numPr>
          <w:ilvl w:val="1"/>
          <w:numId w:val="4"/>
        </w:numPr>
        <w:spacing w:line="360" w:lineRule="auto"/>
        <w:ind w:left="1560"/>
        <w:rPr>
          <w:rFonts w:ascii="Times New Roman" w:hAnsi="Times New Roman" w:cs="Times New Roman"/>
          <w:b/>
          <w:bCs/>
        </w:rPr>
      </w:pPr>
      <w:r w:rsidRPr="00293320">
        <w:rPr>
          <w:rFonts w:ascii="Times New Roman" w:hAnsi="Times New Roman" w:cs="Times New Roman"/>
        </w:rPr>
        <w:t>UKMCriteria</w:t>
      </w:r>
    </w:p>
    <w:p w14:paraId="384593A8" w14:textId="77777777" w:rsidR="00DC5EBA" w:rsidRDefault="00DC5EBA" w:rsidP="009D58C6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b/>
          <w:bCs/>
        </w:rPr>
        <w:sectPr w:rsidR="00DC5EBA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1C3014D5" w14:textId="32E638FE" w:rsidR="009C1D2E" w:rsidRDefault="0080522D" w:rsidP="009D58C6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Entity Attributes &amp; Methods</w:t>
      </w:r>
    </w:p>
    <w:p w14:paraId="7233023F" w14:textId="09A4B344" w:rsidR="00F46BFD" w:rsidRDefault="008F3D01" w:rsidP="00F46BFD">
      <w:pPr>
        <w:pStyle w:val="ListParagraph"/>
        <w:spacing w:after="0" w:line="360" w:lineRule="auto"/>
        <w:ind w:left="1152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Here are the attributes and methods that is owned by each entities:</w:t>
      </w:r>
    </w:p>
    <w:p w14:paraId="72852BBF" w14:textId="0049A19E" w:rsidR="008F3D01" w:rsidRDefault="00DC5EBA" w:rsidP="00DC5EBA">
      <w:pPr>
        <w:pStyle w:val="ListParagraph"/>
        <w:numPr>
          <w:ilvl w:val="0"/>
          <w:numId w:val="14"/>
        </w:numPr>
        <w:spacing w:after="0" w:line="360" w:lineRule="auto"/>
        <w:ind w:left="15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Department</w:t>
      </w:r>
    </w:p>
    <w:p w14:paraId="7A5316F3" w14:textId="77777777" w:rsidR="00DC5EBA" w:rsidRPr="00A66271" w:rsidRDefault="00DC5EBA" w:rsidP="00DC5EBA">
      <w:pPr>
        <w:pStyle w:val="ListParagraph"/>
        <w:numPr>
          <w:ilvl w:val="1"/>
          <w:numId w:val="14"/>
        </w:numPr>
        <w:spacing w:line="360" w:lineRule="auto"/>
        <w:ind w:left="1843" w:hanging="283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#id: string</w:t>
      </w:r>
    </w:p>
    <w:p w14:paraId="60A45812" w14:textId="77777777" w:rsidR="00DC5EBA" w:rsidRPr="003B5AD5" w:rsidRDefault="00DC5EBA" w:rsidP="00DC5EBA">
      <w:pPr>
        <w:pStyle w:val="ListParagraph"/>
        <w:numPr>
          <w:ilvl w:val="1"/>
          <w:numId w:val="14"/>
        </w:numPr>
        <w:spacing w:line="360" w:lineRule="auto"/>
        <w:ind w:left="1843" w:hanging="283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#name: string</w:t>
      </w:r>
    </w:p>
    <w:p w14:paraId="1BD384AE" w14:textId="77777777" w:rsidR="00DC5EBA" w:rsidRPr="00A66271" w:rsidRDefault="00DC5EBA" w:rsidP="00DC5EBA">
      <w:pPr>
        <w:pStyle w:val="ListParagraph"/>
        <w:numPr>
          <w:ilvl w:val="1"/>
          <w:numId w:val="14"/>
        </w:numPr>
        <w:spacing w:line="360" w:lineRule="auto"/>
        <w:ind w:left="1843" w:hanging="283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#email: string</w:t>
      </w:r>
    </w:p>
    <w:p w14:paraId="1C95CE65" w14:textId="77777777" w:rsidR="00DC5EBA" w:rsidRPr="00A66271" w:rsidRDefault="00DC5EBA" w:rsidP="00DC5EBA">
      <w:pPr>
        <w:pStyle w:val="ListParagraph"/>
        <w:numPr>
          <w:ilvl w:val="1"/>
          <w:numId w:val="14"/>
        </w:numPr>
        <w:spacing w:line="360" w:lineRule="auto"/>
        <w:ind w:left="1843" w:hanging="283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#nim: string</w:t>
      </w:r>
    </w:p>
    <w:p w14:paraId="3A1BC199" w14:textId="77777777" w:rsidR="00DC5EBA" w:rsidRPr="00A66271" w:rsidRDefault="00DC5EBA" w:rsidP="00DC5EBA">
      <w:pPr>
        <w:pStyle w:val="ListParagraph"/>
        <w:numPr>
          <w:ilvl w:val="1"/>
          <w:numId w:val="14"/>
        </w:numPr>
        <w:spacing w:line="360" w:lineRule="auto"/>
        <w:ind w:left="1843" w:hanging="283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#class: Class</w:t>
      </w:r>
    </w:p>
    <w:p w14:paraId="55DEDA4E" w14:textId="77777777" w:rsidR="00DC5EBA" w:rsidRPr="00A66271" w:rsidRDefault="00DC5EBA" w:rsidP="00DC5EBA">
      <w:pPr>
        <w:pStyle w:val="ListParagraph"/>
        <w:numPr>
          <w:ilvl w:val="1"/>
          <w:numId w:val="14"/>
        </w:numPr>
        <w:spacing w:line="360" w:lineRule="auto"/>
        <w:ind w:left="1843" w:hanging="283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+createStudent(name, nim, class)</w:t>
      </w:r>
    </w:p>
    <w:p w14:paraId="0185CC32" w14:textId="77777777" w:rsidR="00DC5EBA" w:rsidRPr="00DC5EBA" w:rsidRDefault="00DC5EBA" w:rsidP="00DC5EBA">
      <w:pPr>
        <w:pStyle w:val="ListParagraph"/>
        <w:numPr>
          <w:ilvl w:val="1"/>
          <w:numId w:val="14"/>
        </w:numPr>
        <w:spacing w:line="360" w:lineRule="auto"/>
        <w:ind w:left="1843" w:hanging="283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+getStudentById(id)</w:t>
      </w:r>
    </w:p>
    <w:p w14:paraId="5271FF11" w14:textId="2B83FCCB" w:rsidR="00DC5EBA" w:rsidRPr="00DC5EBA" w:rsidRDefault="00DC5EBA" w:rsidP="00DC5EBA">
      <w:pPr>
        <w:pStyle w:val="ListParagraph"/>
        <w:numPr>
          <w:ilvl w:val="1"/>
          <w:numId w:val="14"/>
        </w:numPr>
        <w:spacing w:line="360" w:lineRule="auto"/>
        <w:ind w:left="1843" w:hanging="283"/>
        <w:rPr>
          <w:rFonts w:ascii="Times New Roman" w:hAnsi="Times New Roman" w:cs="Times New Roman"/>
          <w:b/>
          <w:bCs/>
          <w:color w:val="000000" w:themeColor="text1"/>
        </w:rPr>
      </w:pPr>
      <w:r w:rsidRPr="00DC5EBA">
        <w:rPr>
          <w:rFonts w:ascii="Times New Roman" w:hAnsi="Times New Roman" w:cs="Times New Roman"/>
          <w:color w:val="000000" w:themeColor="text1"/>
        </w:rPr>
        <w:t>+getUkmRecommendation()</w:t>
      </w:r>
    </w:p>
    <w:p w14:paraId="0F18B12B" w14:textId="708DCDA3" w:rsidR="00DC5EBA" w:rsidRDefault="00DC5EBA" w:rsidP="00DC5EBA">
      <w:pPr>
        <w:pStyle w:val="ListParagraph"/>
        <w:numPr>
          <w:ilvl w:val="0"/>
          <w:numId w:val="14"/>
        </w:numPr>
        <w:spacing w:after="0" w:line="360" w:lineRule="auto"/>
        <w:ind w:left="15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Class</w:t>
      </w:r>
    </w:p>
    <w:p w14:paraId="55B470E0" w14:textId="77777777" w:rsidR="00C36B5B" w:rsidRPr="00477B3D" w:rsidRDefault="00C36B5B" w:rsidP="00C36B5B">
      <w:pPr>
        <w:pStyle w:val="ListParagraph"/>
        <w:numPr>
          <w:ilvl w:val="1"/>
          <w:numId w:val="14"/>
        </w:numPr>
        <w:spacing w:line="360" w:lineRule="auto"/>
        <w:ind w:left="1843" w:hanging="283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#id: string</w:t>
      </w:r>
    </w:p>
    <w:p w14:paraId="065B2AF4" w14:textId="77777777" w:rsidR="00C36B5B" w:rsidRPr="00477B3D" w:rsidRDefault="00C36B5B" w:rsidP="00C36B5B">
      <w:pPr>
        <w:pStyle w:val="ListParagraph"/>
        <w:numPr>
          <w:ilvl w:val="1"/>
          <w:numId w:val="14"/>
        </w:numPr>
        <w:spacing w:line="360" w:lineRule="auto"/>
        <w:ind w:left="1843" w:hanging="283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#name: string</w:t>
      </w:r>
    </w:p>
    <w:p w14:paraId="728B837E" w14:textId="77777777" w:rsidR="00C36B5B" w:rsidRPr="00A66271" w:rsidRDefault="00C36B5B" w:rsidP="00C36B5B">
      <w:pPr>
        <w:pStyle w:val="ListParagraph"/>
        <w:numPr>
          <w:ilvl w:val="1"/>
          <w:numId w:val="14"/>
        </w:numPr>
        <w:spacing w:line="360" w:lineRule="auto"/>
        <w:ind w:left="1843" w:hanging="283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#department: Department</w:t>
      </w:r>
    </w:p>
    <w:p w14:paraId="6D406318" w14:textId="77777777" w:rsidR="00C36B5B" w:rsidRPr="00A66271" w:rsidRDefault="00C36B5B" w:rsidP="00C36B5B">
      <w:pPr>
        <w:pStyle w:val="ListParagraph"/>
        <w:numPr>
          <w:ilvl w:val="1"/>
          <w:numId w:val="14"/>
        </w:numPr>
        <w:spacing w:line="360" w:lineRule="auto"/>
        <w:ind w:left="1843" w:hanging="283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+createClass(name, department)</w:t>
      </w:r>
    </w:p>
    <w:p w14:paraId="5A268654" w14:textId="77777777" w:rsidR="00C36B5B" w:rsidRPr="00A66271" w:rsidRDefault="00C36B5B" w:rsidP="00C36B5B">
      <w:pPr>
        <w:pStyle w:val="ListParagraph"/>
        <w:numPr>
          <w:ilvl w:val="1"/>
          <w:numId w:val="14"/>
        </w:numPr>
        <w:spacing w:line="360" w:lineRule="auto"/>
        <w:ind w:left="1843" w:hanging="283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+getAllClass()</w:t>
      </w:r>
    </w:p>
    <w:p w14:paraId="51F54295" w14:textId="12FC330A" w:rsidR="009B5D26" w:rsidRPr="009B5D26" w:rsidRDefault="00C36B5B" w:rsidP="00C36B5B">
      <w:pPr>
        <w:pStyle w:val="ListParagraph"/>
        <w:numPr>
          <w:ilvl w:val="1"/>
          <w:numId w:val="14"/>
        </w:numPr>
        <w:spacing w:line="360" w:lineRule="auto"/>
        <w:ind w:left="1843" w:hanging="283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+getClassById(id)</w:t>
      </w:r>
    </w:p>
    <w:p w14:paraId="08F14447" w14:textId="6E08950B" w:rsidR="00DC5EBA" w:rsidRDefault="00DC5EBA" w:rsidP="00DC5EBA">
      <w:pPr>
        <w:pStyle w:val="ListParagraph"/>
        <w:numPr>
          <w:ilvl w:val="0"/>
          <w:numId w:val="14"/>
        </w:numPr>
        <w:spacing w:after="0" w:line="360" w:lineRule="auto"/>
        <w:ind w:left="15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Student</w:t>
      </w:r>
    </w:p>
    <w:p w14:paraId="36FB63D0" w14:textId="77777777" w:rsidR="008121B4" w:rsidRPr="00A66271" w:rsidRDefault="008121B4" w:rsidP="008121B4">
      <w:pPr>
        <w:pStyle w:val="ListParagraph"/>
        <w:numPr>
          <w:ilvl w:val="1"/>
          <w:numId w:val="14"/>
        </w:numPr>
        <w:spacing w:line="360" w:lineRule="auto"/>
        <w:ind w:left="1843" w:hanging="283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#id: string</w:t>
      </w:r>
    </w:p>
    <w:p w14:paraId="6530E758" w14:textId="77777777" w:rsidR="008121B4" w:rsidRPr="003B5AD5" w:rsidRDefault="008121B4" w:rsidP="008121B4">
      <w:pPr>
        <w:pStyle w:val="ListParagraph"/>
        <w:numPr>
          <w:ilvl w:val="1"/>
          <w:numId w:val="14"/>
        </w:numPr>
        <w:spacing w:line="360" w:lineRule="auto"/>
        <w:ind w:left="1843" w:hanging="283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#name: string</w:t>
      </w:r>
    </w:p>
    <w:p w14:paraId="2028116F" w14:textId="77777777" w:rsidR="008121B4" w:rsidRPr="00A66271" w:rsidRDefault="008121B4" w:rsidP="008121B4">
      <w:pPr>
        <w:pStyle w:val="ListParagraph"/>
        <w:numPr>
          <w:ilvl w:val="1"/>
          <w:numId w:val="14"/>
        </w:numPr>
        <w:spacing w:line="360" w:lineRule="auto"/>
        <w:ind w:left="1843" w:hanging="283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#email: string</w:t>
      </w:r>
    </w:p>
    <w:p w14:paraId="3C318978" w14:textId="77777777" w:rsidR="008121B4" w:rsidRPr="00A66271" w:rsidRDefault="008121B4" w:rsidP="008121B4">
      <w:pPr>
        <w:pStyle w:val="ListParagraph"/>
        <w:numPr>
          <w:ilvl w:val="1"/>
          <w:numId w:val="14"/>
        </w:numPr>
        <w:spacing w:line="360" w:lineRule="auto"/>
        <w:ind w:left="1843" w:hanging="283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#nim: string</w:t>
      </w:r>
    </w:p>
    <w:p w14:paraId="537398A2" w14:textId="77777777" w:rsidR="008121B4" w:rsidRPr="00A66271" w:rsidRDefault="008121B4" w:rsidP="008121B4">
      <w:pPr>
        <w:pStyle w:val="ListParagraph"/>
        <w:numPr>
          <w:ilvl w:val="1"/>
          <w:numId w:val="14"/>
        </w:numPr>
        <w:spacing w:line="360" w:lineRule="auto"/>
        <w:ind w:left="1843" w:hanging="283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#class: Class</w:t>
      </w:r>
    </w:p>
    <w:p w14:paraId="14B3691A" w14:textId="77777777" w:rsidR="008121B4" w:rsidRPr="00A66271" w:rsidRDefault="008121B4" w:rsidP="008121B4">
      <w:pPr>
        <w:pStyle w:val="ListParagraph"/>
        <w:numPr>
          <w:ilvl w:val="1"/>
          <w:numId w:val="14"/>
        </w:numPr>
        <w:spacing w:line="360" w:lineRule="auto"/>
        <w:ind w:left="1843" w:hanging="283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+createStudent(name, nim, class)</w:t>
      </w:r>
    </w:p>
    <w:p w14:paraId="1F295123" w14:textId="77777777" w:rsidR="008121B4" w:rsidRPr="008121B4" w:rsidRDefault="008121B4" w:rsidP="008121B4">
      <w:pPr>
        <w:pStyle w:val="ListParagraph"/>
        <w:numPr>
          <w:ilvl w:val="1"/>
          <w:numId w:val="14"/>
        </w:numPr>
        <w:spacing w:line="360" w:lineRule="auto"/>
        <w:ind w:left="1843" w:hanging="283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+getStudentById(id)</w:t>
      </w:r>
    </w:p>
    <w:p w14:paraId="1FD5860E" w14:textId="386F414F" w:rsidR="00C36B5B" w:rsidRPr="008121B4" w:rsidRDefault="008121B4" w:rsidP="008121B4">
      <w:pPr>
        <w:pStyle w:val="ListParagraph"/>
        <w:numPr>
          <w:ilvl w:val="1"/>
          <w:numId w:val="14"/>
        </w:numPr>
        <w:spacing w:line="360" w:lineRule="auto"/>
        <w:ind w:left="1843" w:hanging="283"/>
        <w:rPr>
          <w:rFonts w:ascii="Times New Roman" w:hAnsi="Times New Roman" w:cs="Times New Roman"/>
          <w:b/>
          <w:bCs/>
          <w:color w:val="000000" w:themeColor="text1"/>
        </w:rPr>
      </w:pPr>
      <w:r w:rsidRPr="008121B4">
        <w:rPr>
          <w:rFonts w:ascii="Times New Roman" w:hAnsi="Times New Roman" w:cs="Times New Roman"/>
          <w:color w:val="000000" w:themeColor="text1"/>
        </w:rPr>
        <w:t>+getUkmRecommendation()</w:t>
      </w:r>
    </w:p>
    <w:p w14:paraId="64913463" w14:textId="77777777" w:rsidR="009B3819" w:rsidRDefault="009B3819" w:rsidP="00DC5EBA">
      <w:pPr>
        <w:pStyle w:val="ListParagraph"/>
        <w:numPr>
          <w:ilvl w:val="0"/>
          <w:numId w:val="14"/>
        </w:numPr>
        <w:spacing w:after="0" w:line="360" w:lineRule="auto"/>
        <w:ind w:left="1560"/>
        <w:rPr>
          <w:rFonts w:ascii="Times New Roman" w:hAnsi="Times New Roman" w:cs="Times New Roman"/>
          <w:b/>
          <w:bCs/>
        </w:rPr>
        <w:sectPr w:rsidR="009B3819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7FE5D6FF" w14:textId="5F256E8B" w:rsidR="00DC5EBA" w:rsidRDefault="00DC5EBA" w:rsidP="00DC5EBA">
      <w:pPr>
        <w:pStyle w:val="ListParagraph"/>
        <w:numPr>
          <w:ilvl w:val="0"/>
          <w:numId w:val="14"/>
        </w:numPr>
        <w:spacing w:after="0" w:line="360" w:lineRule="auto"/>
        <w:ind w:left="15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UKM</w:t>
      </w:r>
    </w:p>
    <w:p w14:paraId="4F2DF4B7" w14:textId="77777777" w:rsidR="009B3819" w:rsidRPr="009A63FD" w:rsidRDefault="009B3819" w:rsidP="009B3819">
      <w:pPr>
        <w:pStyle w:val="ListParagraph"/>
        <w:numPr>
          <w:ilvl w:val="1"/>
          <w:numId w:val="14"/>
        </w:numPr>
        <w:spacing w:line="360" w:lineRule="auto"/>
        <w:ind w:left="1843" w:hanging="283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#id: string</w:t>
      </w:r>
    </w:p>
    <w:p w14:paraId="3111F45C" w14:textId="77777777" w:rsidR="009B3819" w:rsidRPr="009A63FD" w:rsidRDefault="009B3819" w:rsidP="009B3819">
      <w:pPr>
        <w:pStyle w:val="ListParagraph"/>
        <w:numPr>
          <w:ilvl w:val="1"/>
          <w:numId w:val="14"/>
        </w:numPr>
        <w:spacing w:line="360" w:lineRule="auto"/>
        <w:ind w:left="1843" w:hanging="283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#name: string</w:t>
      </w:r>
    </w:p>
    <w:p w14:paraId="18D84C22" w14:textId="77777777" w:rsidR="009B3819" w:rsidRPr="009A63FD" w:rsidRDefault="009B3819" w:rsidP="009B3819">
      <w:pPr>
        <w:pStyle w:val="ListParagraph"/>
        <w:numPr>
          <w:ilvl w:val="1"/>
          <w:numId w:val="14"/>
        </w:numPr>
        <w:spacing w:line="360" w:lineRule="auto"/>
        <w:ind w:left="1843" w:hanging="283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#description: string</w:t>
      </w:r>
    </w:p>
    <w:p w14:paraId="3CED7E9B" w14:textId="77777777" w:rsidR="009B3819" w:rsidRPr="009A63FD" w:rsidRDefault="009B3819" w:rsidP="009B3819">
      <w:pPr>
        <w:pStyle w:val="ListParagraph"/>
        <w:numPr>
          <w:ilvl w:val="1"/>
          <w:numId w:val="14"/>
        </w:numPr>
        <w:spacing w:line="360" w:lineRule="auto"/>
        <w:ind w:left="1843" w:hanging="283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#leader: Student</w:t>
      </w:r>
    </w:p>
    <w:p w14:paraId="7E1EDA5E" w14:textId="77777777" w:rsidR="009B3819" w:rsidRPr="009A63FD" w:rsidRDefault="009B3819" w:rsidP="009B3819">
      <w:pPr>
        <w:pStyle w:val="ListParagraph"/>
        <w:numPr>
          <w:ilvl w:val="1"/>
          <w:numId w:val="14"/>
        </w:numPr>
        <w:spacing w:line="360" w:lineRule="auto"/>
        <w:ind w:left="1843" w:hanging="283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+createUkm(name, description, leader)</w:t>
      </w:r>
    </w:p>
    <w:p w14:paraId="0A9FE46F" w14:textId="77777777" w:rsidR="009B3819" w:rsidRPr="009B3819" w:rsidRDefault="009B3819" w:rsidP="009B3819">
      <w:pPr>
        <w:pStyle w:val="ListParagraph"/>
        <w:numPr>
          <w:ilvl w:val="1"/>
          <w:numId w:val="14"/>
        </w:numPr>
        <w:spacing w:line="360" w:lineRule="auto"/>
        <w:ind w:left="1843" w:hanging="283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+getAllUkm()</w:t>
      </w:r>
    </w:p>
    <w:p w14:paraId="3A97462B" w14:textId="512EC748" w:rsidR="009B3819" w:rsidRPr="009B3819" w:rsidRDefault="009B3819" w:rsidP="009B3819">
      <w:pPr>
        <w:pStyle w:val="ListParagraph"/>
        <w:numPr>
          <w:ilvl w:val="1"/>
          <w:numId w:val="14"/>
        </w:numPr>
        <w:spacing w:line="360" w:lineRule="auto"/>
        <w:ind w:left="1843" w:hanging="283"/>
        <w:rPr>
          <w:rFonts w:ascii="Times New Roman" w:hAnsi="Times New Roman" w:cs="Times New Roman"/>
          <w:b/>
          <w:bCs/>
          <w:color w:val="000000" w:themeColor="text1"/>
        </w:rPr>
      </w:pPr>
      <w:r w:rsidRPr="009B3819">
        <w:rPr>
          <w:rFonts w:ascii="Times New Roman" w:hAnsi="Times New Roman" w:cs="Times New Roman"/>
          <w:color w:val="000000" w:themeColor="text1"/>
        </w:rPr>
        <w:t>+getUkmById(id)</w:t>
      </w:r>
    </w:p>
    <w:p w14:paraId="6341152F" w14:textId="1DB87E3E" w:rsidR="00DC5EBA" w:rsidRDefault="00DC5EBA" w:rsidP="00DC5EBA">
      <w:pPr>
        <w:pStyle w:val="ListParagraph"/>
        <w:numPr>
          <w:ilvl w:val="0"/>
          <w:numId w:val="14"/>
        </w:numPr>
        <w:spacing w:after="0" w:line="360" w:lineRule="auto"/>
        <w:ind w:left="15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StudentUKM</w:t>
      </w:r>
    </w:p>
    <w:p w14:paraId="565F9BE8" w14:textId="77777777" w:rsidR="00BC638A" w:rsidRPr="009A63FD" w:rsidRDefault="00BC638A" w:rsidP="00BC638A">
      <w:pPr>
        <w:pStyle w:val="ListParagraph"/>
        <w:numPr>
          <w:ilvl w:val="1"/>
          <w:numId w:val="14"/>
        </w:numPr>
        <w:spacing w:line="360" w:lineRule="auto"/>
        <w:ind w:left="1843" w:hanging="283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#id: string</w:t>
      </w:r>
    </w:p>
    <w:p w14:paraId="2CED0985" w14:textId="77777777" w:rsidR="00BC638A" w:rsidRPr="009A63FD" w:rsidRDefault="00BC638A" w:rsidP="00BC638A">
      <w:pPr>
        <w:pStyle w:val="ListParagraph"/>
        <w:numPr>
          <w:ilvl w:val="1"/>
          <w:numId w:val="14"/>
        </w:numPr>
        <w:spacing w:line="360" w:lineRule="auto"/>
        <w:ind w:left="1843" w:hanging="283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#student: Student</w:t>
      </w:r>
    </w:p>
    <w:p w14:paraId="6F592E7A" w14:textId="77777777" w:rsidR="00BC638A" w:rsidRPr="00BC638A" w:rsidRDefault="00BC638A" w:rsidP="00BC638A">
      <w:pPr>
        <w:pStyle w:val="ListParagraph"/>
        <w:numPr>
          <w:ilvl w:val="1"/>
          <w:numId w:val="14"/>
        </w:numPr>
        <w:spacing w:line="360" w:lineRule="auto"/>
        <w:ind w:left="1843" w:hanging="283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#ukm: UKM</w:t>
      </w:r>
    </w:p>
    <w:p w14:paraId="63523391" w14:textId="470D96A6" w:rsidR="009B3819" w:rsidRPr="00BC638A" w:rsidRDefault="00BC638A" w:rsidP="00BC638A">
      <w:pPr>
        <w:pStyle w:val="ListParagraph"/>
        <w:numPr>
          <w:ilvl w:val="1"/>
          <w:numId w:val="14"/>
        </w:numPr>
        <w:spacing w:line="360" w:lineRule="auto"/>
        <w:ind w:left="1843" w:hanging="283"/>
        <w:rPr>
          <w:rFonts w:ascii="Times New Roman" w:hAnsi="Times New Roman" w:cs="Times New Roman"/>
          <w:b/>
          <w:bCs/>
          <w:color w:val="000000" w:themeColor="text1"/>
        </w:rPr>
      </w:pPr>
      <w:r w:rsidRPr="00BC638A">
        <w:rPr>
          <w:rFonts w:ascii="Times New Roman" w:hAnsi="Times New Roman" w:cs="Times New Roman"/>
          <w:color w:val="000000" w:themeColor="text1"/>
        </w:rPr>
        <w:t>+getStudentUkm(student)</w:t>
      </w:r>
    </w:p>
    <w:p w14:paraId="44093560" w14:textId="271FACA8" w:rsidR="00DC5EBA" w:rsidRDefault="00DC5EBA" w:rsidP="00DC5EBA">
      <w:pPr>
        <w:pStyle w:val="ListParagraph"/>
        <w:numPr>
          <w:ilvl w:val="0"/>
          <w:numId w:val="14"/>
        </w:numPr>
        <w:spacing w:after="0" w:line="360" w:lineRule="auto"/>
        <w:ind w:left="15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Criteria</w:t>
      </w:r>
    </w:p>
    <w:p w14:paraId="5347EB40" w14:textId="77777777" w:rsidR="008F28CE" w:rsidRPr="009A63FD" w:rsidRDefault="008F28CE" w:rsidP="008F28CE">
      <w:pPr>
        <w:pStyle w:val="ListParagraph"/>
        <w:numPr>
          <w:ilvl w:val="1"/>
          <w:numId w:val="14"/>
        </w:numPr>
        <w:spacing w:line="360" w:lineRule="auto"/>
        <w:ind w:left="1843" w:hanging="283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#id: string</w:t>
      </w:r>
    </w:p>
    <w:p w14:paraId="0918D2DD" w14:textId="77777777" w:rsidR="008F28CE" w:rsidRPr="009A63FD" w:rsidRDefault="008F28CE" w:rsidP="008F28CE">
      <w:pPr>
        <w:pStyle w:val="ListParagraph"/>
        <w:numPr>
          <w:ilvl w:val="1"/>
          <w:numId w:val="14"/>
        </w:numPr>
        <w:spacing w:line="360" w:lineRule="auto"/>
        <w:ind w:left="1843" w:hanging="283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#name: string</w:t>
      </w:r>
    </w:p>
    <w:p w14:paraId="185E2F3F" w14:textId="77777777" w:rsidR="008F28CE" w:rsidRPr="00AD2EAC" w:rsidRDefault="008F28CE" w:rsidP="008F28CE">
      <w:pPr>
        <w:pStyle w:val="ListParagraph"/>
        <w:numPr>
          <w:ilvl w:val="1"/>
          <w:numId w:val="14"/>
        </w:numPr>
        <w:spacing w:line="360" w:lineRule="auto"/>
        <w:ind w:left="1843" w:hanging="283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#weight: float</w:t>
      </w:r>
    </w:p>
    <w:p w14:paraId="704737E2" w14:textId="77777777" w:rsidR="008F28CE" w:rsidRPr="00AD2EAC" w:rsidRDefault="008F28CE" w:rsidP="008F28CE">
      <w:pPr>
        <w:pStyle w:val="ListParagraph"/>
        <w:numPr>
          <w:ilvl w:val="1"/>
          <w:numId w:val="14"/>
        </w:numPr>
        <w:spacing w:line="360" w:lineRule="auto"/>
        <w:ind w:left="1843" w:hanging="283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+createCriteria(name, weight)</w:t>
      </w:r>
    </w:p>
    <w:p w14:paraId="3CA640B6" w14:textId="77777777" w:rsidR="008F28CE" w:rsidRPr="008F28CE" w:rsidRDefault="008F28CE" w:rsidP="008F28CE">
      <w:pPr>
        <w:pStyle w:val="ListParagraph"/>
        <w:numPr>
          <w:ilvl w:val="1"/>
          <w:numId w:val="14"/>
        </w:numPr>
        <w:spacing w:line="360" w:lineRule="auto"/>
        <w:ind w:left="1843" w:hanging="283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+getAllCriteria()</w:t>
      </w:r>
    </w:p>
    <w:p w14:paraId="08AFCF6A" w14:textId="38A21256" w:rsidR="008F28CE" w:rsidRPr="008F28CE" w:rsidRDefault="008F28CE" w:rsidP="008F28CE">
      <w:pPr>
        <w:pStyle w:val="ListParagraph"/>
        <w:numPr>
          <w:ilvl w:val="1"/>
          <w:numId w:val="14"/>
        </w:numPr>
        <w:spacing w:line="360" w:lineRule="auto"/>
        <w:ind w:left="1843" w:hanging="283"/>
        <w:rPr>
          <w:rFonts w:ascii="Times New Roman" w:hAnsi="Times New Roman" w:cs="Times New Roman"/>
          <w:b/>
          <w:bCs/>
          <w:color w:val="000000" w:themeColor="text1"/>
        </w:rPr>
      </w:pPr>
      <w:r w:rsidRPr="008F28CE">
        <w:rPr>
          <w:rFonts w:ascii="Times New Roman" w:hAnsi="Times New Roman" w:cs="Times New Roman"/>
          <w:color w:val="000000" w:themeColor="text1"/>
        </w:rPr>
        <w:t>+getCriteriaById(id)</w:t>
      </w:r>
    </w:p>
    <w:p w14:paraId="05221739" w14:textId="17914797" w:rsidR="00DC5EBA" w:rsidRDefault="00DC5EBA" w:rsidP="00DC5EBA">
      <w:pPr>
        <w:pStyle w:val="ListParagraph"/>
        <w:numPr>
          <w:ilvl w:val="0"/>
          <w:numId w:val="14"/>
        </w:numPr>
        <w:spacing w:after="0" w:line="360" w:lineRule="auto"/>
        <w:ind w:left="15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Assessment</w:t>
      </w:r>
    </w:p>
    <w:p w14:paraId="1C223F99" w14:textId="77777777" w:rsidR="00F664AA" w:rsidRPr="007B74C3" w:rsidRDefault="00F664AA" w:rsidP="00F664AA">
      <w:pPr>
        <w:pStyle w:val="ListParagraph"/>
        <w:numPr>
          <w:ilvl w:val="1"/>
          <w:numId w:val="14"/>
        </w:numPr>
        <w:spacing w:line="360" w:lineRule="auto"/>
        <w:ind w:left="1843" w:hanging="283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#</w:t>
      </w:r>
      <w:r w:rsidRPr="007B74C3">
        <w:rPr>
          <w:rFonts w:ascii="Times New Roman" w:hAnsi="Times New Roman" w:cs="Times New Roman"/>
          <w:color w:val="000000" w:themeColor="text1"/>
        </w:rPr>
        <w:t>id:</w:t>
      </w:r>
      <w:r>
        <w:rPr>
          <w:rFonts w:ascii="Times New Roman" w:hAnsi="Times New Roman" w:cs="Times New Roman"/>
          <w:color w:val="000000" w:themeColor="text1"/>
        </w:rPr>
        <w:t xml:space="preserve"> string</w:t>
      </w:r>
    </w:p>
    <w:p w14:paraId="68EE8D7F" w14:textId="77777777" w:rsidR="00F664AA" w:rsidRDefault="00F664AA" w:rsidP="00F664AA">
      <w:pPr>
        <w:pStyle w:val="ListParagraph"/>
        <w:numPr>
          <w:ilvl w:val="1"/>
          <w:numId w:val="14"/>
        </w:numPr>
        <w:spacing w:line="360" w:lineRule="auto"/>
        <w:ind w:left="1843" w:hanging="283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#name: string</w:t>
      </w:r>
    </w:p>
    <w:p w14:paraId="22B734D4" w14:textId="77777777" w:rsidR="00F664AA" w:rsidRDefault="00F664AA" w:rsidP="00F664AA">
      <w:pPr>
        <w:pStyle w:val="ListParagraph"/>
        <w:numPr>
          <w:ilvl w:val="1"/>
          <w:numId w:val="14"/>
        </w:numPr>
        <w:spacing w:line="360" w:lineRule="auto"/>
        <w:ind w:left="1843" w:hanging="283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#score: float</w:t>
      </w:r>
    </w:p>
    <w:p w14:paraId="4128BBED" w14:textId="77777777" w:rsidR="00F664AA" w:rsidRDefault="00F664AA" w:rsidP="00F664AA">
      <w:pPr>
        <w:pStyle w:val="ListParagraph"/>
        <w:numPr>
          <w:ilvl w:val="1"/>
          <w:numId w:val="14"/>
        </w:numPr>
        <w:spacing w:line="360" w:lineRule="auto"/>
        <w:ind w:left="1843" w:hanging="283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+getStudentAssessments(student)</w:t>
      </w:r>
    </w:p>
    <w:p w14:paraId="74F00CF1" w14:textId="19287BF9" w:rsidR="00A70D0F" w:rsidRPr="00F664AA" w:rsidRDefault="00F664AA" w:rsidP="00F664AA">
      <w:pPr>
        <w:pStyle w:val="ListParagraph"/>
        <w:numPr>
          <w:ilvl w:val="1"/>
          <w:numId w:val="14"/>
        </w:numPr>
        <w:spacing w:line="360" w:lineRule="auto"/>
        <w:ind w:left="1843" w:hanging="283"/>
        <w:rPr>
          <w:rFonts w:ascii="Times New Roman" w:hAnsi="Times New Roman" w:cs="Times New Roman"/>
          <w:color w:val="000000" w:themeColor="text1"/>
        </w:rPr>
      </w:pPr>
      <w:r w:rsidRPr="00F664AA">
        <w:rPr>
          <w:rFonts w:ascii="Times New Roman" w:hAnsi="Times New Roman" w:cs="Times New Roman"/>
          <w:color w:val="000000" w:themeColor="text1"/>
        </w:rPr>
        <w:t>+getStudentRecommendation(student)</w:t>
      </w:r>
    </w:p>
    <w:p w14:paraId="74948700" w14:textId="1E7BA8D2" w:rsidR="00DC5EBA" w:rsidRDefault="00DC5EBA" w:rsidP="00DC5EBA">
      <w:pPr>
        <w:pStyle w:val="ListParagraph"/>
        <w:numPr>
          <w:ilvl w:val="0"/>
          <w:numId w:val="14"/>
        </w:numPr>
        <w:spacing w:after="0" w:line="360" w:lineRule="auto"/>
        <w:ind w:left="15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Recommendation</w:t>
      </w:r>
    </w:p>
    <w:p w14:paraId="0D336489" w14:textId="77777777" w:rsidR="00B8732D" w:rsidRPr="00B8732D" w:rsidRDefault="00B8732D" w:rsidP="00B8732D">
      <w:pPr>
        <w:pStyle w:val="ListParagraph"/>
        <w:numPr>
          <w:ilvl w:val="1"/>
          <w:numId w:val="14"/>
        </w:numPr>
        <w:spacing w:line="360" w:lineRule="auto"/>
        <w:ind w:left="1843" w:hanging="283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#id: string</w:t>
      </w:r>
    </w:p>
    <w:p w14:paraId="2A540131" w14:textId="6C18C466" w:rsidR="00B8732D" w:rsidRPr="00B8732D" w:rsidRDefault="00B8732D" w:rsidP="00B8732D">
      <w:pPr>
        <w:pStyle w:val="ListParagraph"/>
        <w:numPr>
          <w:ilvl w:val="1"/>
          <w:numId w:val="14"/>
        </w:numPr>
        <w:spacing w:line="360" w:lineRule="auto"/>
        <w:ind w:left="1843" w:hanging="283"/>
        <w:rPr>
          <w:rFonts w:ascii="Times New Roman" w:hAnsi="Times New Roman" w:cs="Times New Roman"/>
          <w:b/>
          <w:bCs/>
          <w:color w:val="000000" w:themeColor="text1"/>
        </w:rPr>
      </w:pPr>
      <w:r w:rsidRPr="00B8732D">
        <w:rPr>
          <w:rFonts w:ascii="Times New Roman" w:hAnsi="Times New Roman" w:cs="Times New Roman"/>
          <w:color w:val="000000" w:themeColor="text1"/>
        </w:rPr>
        <w:t>#ukm: UKM</w:t>
      </w:r>
    </w:p>
    <w:p w14:paraId="2F278BAF" w14:textId="77777777" w:rsidR="009713A3" w:rsidRDefault="009713A3" w:rsidP="00DC5EBA">
      <w:pPr>
        <w:pStyle w:val="ListParagraph"/>
        <w:numPr>
          <w:ilvl w:val="0"/>
          <w:numId w:val="14"/>
        </w:numPr>
        <w:spacing w:after="0" w:line="360" w:lineRule="auto"/>
        <w:ind w:left="1560"/>
        <w:rPr>
          <w:rFonts w:ascii="Times New Roman" w:hAnsi="Times New Roman" w:cs="Times New Roman"/>
          <w:b/>
          <w:bCs/>
        </w:rPr>
        <w:sectPr w:rsidR="009713A3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1D93B6E6" w14:textId="4F3CE1FE" w:rsidR="00DC5EBA" w:rsidRDefault="00DC5EBA" w:rsidP="00DC5EBA">
      <w:pPr>
        <w:pStyle w:val="ListParagraph"/>
        <w:numPr>
          <w:ilvl w:val="0"/>
          <w:numId w:val="14"/>
        </w:numPr>
        <w:spacing w:after="0" w:line="360" w:lineRule="auto"/>
        <w:ind w:left="15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UKMCriteria</w:t>
      </w:r>
    </w:p>
    <w:p w14:paraId="30BBC955" w14:textId="77777777" w:rsidR="009713A3" w:rsidRPr="009713A3" w:rsidRDefault="009713A3" w:rsidP="009713A3">
      <w:pPr>
        <w:pStyle w:val="ListParagraph"/>
        <w:numPr>
          <w:ilvl w:val="1"/>
          <w:numId w:val="14"/>
        </w:numPr>
        <w:spacing w:line="360" w:lineRule="auto"/>
        <w:ind w:left="1843" w:hanging="283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#ukm: UKM</w:t>
      </w:r>
    </w:p>
    <w:p w14:paraId="0821D57E" w14:textId="30B52792" w:rsidR="00B8732D" w:rsidRPr="009713A3" w:rsidRDefault="009713A3" w:rsidP="009713A3">
      <w:pPr>
        <w:pStyle w:val="ListParagraph"/>
        <w:numPr>
          <w:ilvl w:val="1"/>
          <w:numId w:val="14"/>
        </w:numPr>
        <w:spacing w:line="360" w:lineRule="auto"/>
        <w:ind w:left="1843" w:hanging="283"/>
        <w:rPr>
          <w:rFonts w:ascii="Times New Roman" w:hAnsi="Times New Roman" w:cs="Times New Roman"/>
          <w:b/>
          <w:bCs/>
          <w:color w:val="000000" w:themeColor="text1"/>
        </w:rPr>
      </w:pPr>
      <w:r w:rsidRPr="009713A3">
        <w:rPr>
          <w:rFonts w:ascii="Times New Roman" w:hAnsi="Times New Roman" w:cs="Times New Roman"/>
          <w:color w:val="000000" w:themeColor="text1"/>
        </w:rPr>
        <w:t>#criteria: Criteria</w:t>
      </w:r>
    </w:p>
    <w:p w14:paraId="3066A2C7" w14:textId="3E2A8F28" w:rsidR="00293320" w:rsidRDefault="009713A3" w:rsidP="009D58C6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Relationship Between Entities</w:t>
      </w:r>
    </w:p>
    <w:p w14:paraId="2FC76CC0" w14:textId="75315D41" w:rsidR="009713A3" w:rsidRDefault="00821FF4" w:rsidP="009713A3">
      <w:pPr>
        <w:pStyle w:val="ListParagraph"/>
        <w:spacing w:after="0" w:line="360" w:lineRule="auto"/>
        <w:ind w:left="1152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Here are explanation about relationship between entities that will used on this case.</w:t>
      </w:r>
    </w:p>
    <w:p w14:paraId="73556661" w14:textId="5D97938D" w:rsidR="00821FF4" w:rsidRDefault="00A93B29" w:rsidP="00A93B29">
      <w:pPr>
        <w:pStyle w:val="ListParagraph"/>
        <w:numPr>
          <w:ilvl w:val="0"/>
          <w:numId w:val="16"/>
        </w:numPr>
        <w:spacing w:after="0" w:line="360" w:lineRule="auto"/>
        <w:ind w:left="1560" w:hanging="284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Department – Class</w:t>
      </w:r>
    </w:p>
    <w:p w14:paraId="1185063B" w14:textId="77777777" w:rsidR="00503D2F" w:rsidRDefault="00503D2F" w:rsidP="00503D2F">
      <w:pPr>
        <w:pStyle w:val="ListParagraph"/>
        <w:numPr>
          <w:ilvl w:val="1"/>
          <w:numId w:val="16"/>
        </w:numPr>
        <w:spacing w:line="360" w:lineRule="auto"/>
        <w:ind w:left="1843" w:hanging="283"/>
        <w:rPr>
          <w:rFonts w:ascii="Times New Roman" w:hAnsi="Times New Roman" w:cs="Times New Roman"/>
          <w:color w:val="000000" w:themeColor="text1"/>
        </w:rPr>
      </w:pPr>
      <w:r w:rsidRPr="00DE62D4">
        <w:rPr>
          <w:rFonts w:ascii="Times New Roman" w:hAnsi="Times New Roman" w:cs="Times New Roman"/>
          <w:b/>
          <w:bCs/>
          <w:color w:val="000000" w:themeColor="text1"/>
        </w:rPr>
        <w:t>Relations</w:t>
      </w:r>
      <w:r>
        <w:rPr>
          <w:rFonts w:ascii="Times New Roman" w:hAnsi="Times New Roman" w:cs="Times New Roman"/>
          <w:color w:val="000000" w:themeColor="text1"/>
        </w:rPr>
        <w:t>: Composition (1-to-Many)</w:t>
      </w:r>
    </w:p>
    <w:p w14:paraId="41F02164" w14:textId="003878F5" w:rsidR="00C414D9" w:rsidRPr="00503D2F" w:rsidRDefault="00503D2F" w:rsidP="00503D2F">
      <w:pPr>
        <w:pStyle w:val="ListParagraph"/>
        <w:numPr>
          <w:ilvl w:val="1"/>
          <w:numId w:val="16"/>
        </w:numPr>
        <w:spacing w:line="360" w:lineRule="auto"/>
        <w:ind w:left="1843" w:hanging="283"/>
        <w:rPr>
          <w:rFonts w:ascii="Times New Roman" w:hAnsi="Times New Roman" w:cs="Times New Roman"/>
          <w:color w:val="000000" w:themeColor="text1"/>
        </w:rPr>
      </w:pPr>
      <w:r w:rsidRPr="00503D2F">
        <w:rPr>
          <w:rFonts w:ascii="Times New Roman" w:hAnsi="Times New Roman" w:cs="Times New Roman"/>
          <w:b/>
          <w:bCs/>
          <w:color w:val="000000" w:themeColor="text1"/>
        </w:rPr>
        <w:t>Explanations</w:t>
      </w:r>
      <w:r w:rsidRPr="00503D2F">
        <w:rPr>
          <w:rFonts w:ascii="Times New Roman" w:hAnsi="Times New Roman" w:cs="Times New Roman"/>
          <w:color w:val="000000" w:themeColor="text1"/>
        </w:rPr>
        <w:t>: 1 Department has many Class, but Class can’t exist without Department.</w:t>
      </w:r>
    </w:p>
    <w:p w14:paraId="103B3E93" w14:textId="61000931" w:rsidR="00A93B29" w:rsidRDefault="00A93B29" w:rsidP="00A93B29">
      <w:pPr>
        <w:pStyle w:val="ListParagraph"/>
        <w:numPr>
          <w:ilvl w:val="0"/>
          <w:numId w:val="16"/>
        </w:numPr>
        <w:spacing w:after="0" w:line="360" w:lineRule="auto"/>
        <w:ind w:left="1560" w:hanging="284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Class – Student</w:t>
      </w:r>
    </w:p>
    <w:p w14:paraId="06AD3C7F" w14:textId="77777777" w:rsidR="002D66D3" w:rsidRDefault="002D66D3" w:rsidP="002D66D3">
      <w:pPr>
        <w:pStyle w:val="ListParagraph"/>
        <w:numPr>
          <w:ilvl w:val="1"/>
          <w:numId w:val="16"/>
        </w:numPr>
        <w:spacing w:line="360" w:lineRule="auto"/>
        <w:ind w:left="1843" w:hanging="283"/>
        <w:rPr>
          <w:rFonts w:ascii="Times New Roman" w:hAnsi="Times New Roman" w:cs="Times New Roman"/>
          <w:color w:val="000000" w:themeColor="text1"/>
        </w:rPr>
      </w:pPr>
      <w:r w:rsidRPr="00DE62D4">
        <w:rPr>
          <w:rFonts w:ascii="Times New Roman" w:hAnsi="Times New Roman" w:cs="Times New Roman"/>
          <w:b/>
          <w:bCs/>
          <w:color w:val="000000" w:themeColor="text1"/>
        </w:rPr>
        <w:t>Relations</w:t>
      </w:r>
      <w:r>
        <w:rPr>
          <w:rFonts w:ascii="Times New Roman" w:hAnsi="Times New Roman" w:cs="Times New Roman"/>
          <w:color w:val="000000" w:themeColor="text1"/>
        </w:rPr>
        <w:t>: Association (1-to-Many)</w:t>
      </w:r>
    </w:p>
    <w:p w14:paraId="217EBCC4" w14:textId="76932988" w:rsidR="002D66D3" w:rsidRPr="002D66D3" w:rsidRDefault="002D66D3" w:rsidP="002D66D3">
      <w:pPr>
        <w:pStyle w:val="ListParagraph"/>
        <w:numPr>
          <w:ilvl w:val="1"/>
          <w:numId w:val="16"/>
        </w:numPr>
        <w:spacing w:line="360" w:lineRule="auto"/>
        <w:ind w:left="1843" w:hanging="283"/>
        <w:rPr>
          <w:rFonts w:ascii="Times New Roman" w:hAnsi="Times New Roman" w:cs="Times New Roman"/>
          <w:color w:val="000000" w:themeColor="text1"/>
        </w:rPr>
      </w:pPr>
      <w:r w:rsidRPr="002D66D3">
        <w:rPr>
          <w:rFonts w:ascii="Times New Roman" w:hAnsi="Times New Roman" w:cs="Times New Roman"/>
          <w:b/>
          <w:bCs/>
          <w:color w:val="000000" w:themeColor="text1"/>
        </w:rPr>
        <w:t>Explanations</w:t>
      </w:r>
      <w:r w:rsidRPr="002D66D3">
        <w:rPr>
          <w:rFonts w:ascii="Times New Roman" w:hAnsi="Times New Roman" w:cs="Times New Roman"/>
          <w:color w:val="000000" w:themeColor="text1"/>
        </w:rPr>
        <w:t>: 1 Class can accommodate many Student, and Student must registered on 1 Class.</w:t>
      </w:r>
    </w:p>
    <w:p w14:paraId="5AC48A36" w14:textId="0753BD1B" w:rsidR="00A93B29" w:rsidRDefault="00A93B29" w:rsidP="00A93B29">
      <w:pPr>
        <w:pStyle w:val="ListParagraph"/>
        <w:numPr>
          <w:ilvl w:val="0"/>
          <w:numId w:val="16"/>
        </w:numPr>
        <w:spacing w:after="0" w:line="360" w:lineRule="auto"/>
        <w:ind w:left="1560" w:hanging="284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Student – StudentUKM</w:t>
      </w:r>
    </w:p>
    <w:p w14:paraId="6B2A02B3" w14:textId="77777777" w:rsidR="005D7BFB" w:rsidRDefault="005D7BFB" w:rsidP="003A6A2B">
      <w:pPr>
        <w:pStyle w:val="ListParagraph"/>
        <w:numPr>
          <w:ilvl w:val="1"/>
          <w:numId w:val="16"/>
        </w:numPr>
        <w:spacing w:line="360" w:lineRule="auto"/>
        <w:ind w:left="1843" w:hanging="283"/>
        <w:rPr>
          <w:rFonts w:ascii="Times New Roman" w:hAnsi="Times New Roman" w:cs="Times New Roman"/>
          <w:color w:val="000000" w:themeColor="text1"/>
        </w:rPr>
      </w:pPr>
      <w:r w:rsidRPr="00335D98">
        <w:rPr>
          <w:rFonts w:ascii="Times New Roman" w:hAnsi="Times New Roman" w:cs="Times New Roman"/>
          <w:b/>
          <w:bCs/>
          <w:color w:val="000000" w:themeColor="text1"/>
        </w:rPr>
        <w:t>Relations</w:t>
      </w:r>
      <w:r>
        <w:rPr>
          <w:rFonts w:ascii="Times New Roman" w:hAnsi="Times New Roman" w:cs="Times New Roman"/>
          <w:color w:val="000000" w:themeColor="text1"/>
        </w:rPr>
        <w:t>: Aggregation (1-to-Many)</w:t>
      </w:r>
    </w:p>
    <w:p w14:paraId="37E51BA3" w14:textId="5E4DD67B" w:rsidR="004F24F6" w:rsidRPr="005D7BFB" w:rsidRDefault="005D7BFB" w:rsidP="003A6A2B">
      <w:pPr>
        <w:pStyle w:val="ListParagraph"/>
        <w:numPr>
          <w:ilvl w:val="1"/>
          <w:numId w:val="16"/>
        </w:numPr>
        <w:spacing w:line="360" w:lineRule="auto"/>
        <w:ind w:left="1843" w:hanging="283"/>
        <w:rPr>
          <w:rFonts w:ascii="Times New Roman" w:hAnsi="Times New Roman" w:cs="Times New Roman"/>
          <w:color w:val="000000" w:themeColor="text1"/>
        </w:rPr>
      </w:pPr>
      <w:r w:rsidRPr="005D7BFB">
        <w:rPr>
          <w:rFonts w:ascii="Times New Roman" w:hAnsi="Times New Roman" w:cs="Times New Roman"/>
          <w:b/>
          <w:bCs/>
          <w:color w:val="000000" w:themeColor="text1"/>
        </w:rPr>
        <w:t>Explanations</w:t>
      </w:r>
      <w:r w:rsidRPr="005D7BFB">
        <w:rPr>
          <w:rFonts w:ascii="Times New Roman" w:hAnsi="Times New Roman" w:cs="Times New Roman"/>
          <w:color w:val="000000" w:themeColor="text1"/>
        </w:rPr>
        <w:t>: 1 Student can follows many UKM, and StudentUKM only connector table.</w:t>
      </w:r>
    </w:p>
    <w:p w14:paraId="4C85570B" w14:textId="0F438CC4" w:rsidR="00A93B29" w:rsidRDefault="00A93B29" w:rsidP="00A93B29">
      <w:pPr>
        <w:pStyle w:val="ListParagraph"/>
        <w:numPr>
          <w:ilvl w:val="0"/>
          <w:numId w:val="16"/>
        </w:numPr>
        <w:spacing w:after="0" w:line="360" w:lineRule="auto"/>
        <w:ind w:left="1560" w:hanging="284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Student – Assessment</w:t>
      </w:r>
    </w:p>
    <w:p w14:paraId="1230CF90" w14:textId="77777777" w:rsidR="007F302B" w:rsidRPr="007F302B" w:rsidRDefault="007F302B" w:rsidP="007F302B">
      <w:pPr>
        <w:pStyle w:val="ListParagraph"/>
        <w:numPr>
          <w:ilvl w:val="1"/>
          <w:numId w:val="16"/>
        </w:numPr>
        <w:spacing w:line="360" w:lineRule="auto"/>
        <w:ind w:left="1843" w:hanging="283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Relations: </w:t>
      </w:r>
      <w:r>
        <w:rPr>
          <w:rFonts w:ascii="Times New Roman" w:hAnsi="Times New Roman" w:cs="Times New Roman"/>
          <w:color w:val="000000" w:themeColor="text1"/>
        </w:rPr>
        <w:t>Composition (1-to-Many)</w:t>
      </w:r>
    </w:p>
    <w:p w14:paraId="3C1DB01E" w14:textId="6D16791A" w:rsidR="008D66C8" w:rsidRPr="007F302B" w:rsidRDefault="007F302B" w:rsidP="007F302B">
      <w:pPr>
        <w:pStyle w:val="ListParagraph"/>
        <w:numPr>
          <w:ilvl w:val="1"/>
          <w:numId w:val="16"/>
        </w:numPr>
        <w:spacing w:line="360" w:lineRule="auto"/>
        <w:ind w:left="1843" w:hanging="283"/>
        <w:rPr>
          <w:rFonts w:ascii="Times New Roman" w:hAnsi="Times New Roman" w:cs="Times New Roman"/>
          <w:b/>
          <w:bCs/>
          <w:color w:val="000000" w:themeColor="text1"/>
        </w:rPr>
      </w:pPr>
      <w:r w:rsidRPr="007F302B">
        <w:rPr>
          <w:rFonts w:ascii="Times New Roman" w:hAnsi="Times New Roman" w:cs="Times New Roman"/>
          <w:b/>
          <w:bCs/>
          <w:color w:val="000000" w:themeColor="text1"/>
        </w:rPr>
        <w:t xml:space="preserve">Explanations: </w:t>
      </w:r>
      <w:r w:rsidRPr="007F302B">
        <w:rPr>
          <w:rFonts w:ascii="Times New Roman" w:hAnsi="Times New Roman" w:cs="Times New Roman"/>
          <w:color w:val="000000" w:themeColor="text1"/>
        </w:rPr>
        <w:t>1 Student has many Assessment, but Assessment can’t exist without Student.</w:t>
      </w:r>
    </w:p>
    <w:p w14:paraId="5D48DD07" w14:textId="0237E3F5" w:rsidR="0008058C" w:rsidRDefault="008D66C8" w:rsidP="00A93B29">
      <w:pPr>
        <w:pStyle w:val="ListParagraph"/>
        <w:numPr>
          <w:ilvl w:val="0"/>
          <w:numId w:val="16"/>
        </w:numPr>
        <w:spacing w:after="0" w:line="360" w:lineRule="auto"/>
        <w:ind w:left="1560" w:hanging="284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StudentUKM </w:t>
      </w:r>
      <w:r w:rsidR="005F7804">
        <w:rPr>
          <w:rFonts w:ascii="Times New Roman" w:hAnsi="Times New Roman" w:cs="Times New Roman"/>
          <w:b/>
          <w:bCs/>
        </w:rPr>
        <w:t>–</w:t>
      </w:r>
      <w:r>
        <w:rPr>
          <w:rFonts w:ascii="Times New Roman" w:hAnsi="Times New Roman" w:cs="Times New Roman"/>
          <w:b/>
          <w:bCs/>
        </w:rPr>
        <w:t xml:space="preserve"> UKM</w:t>
      </w:r>
    </w:p>
    <w:p w14:paraId="73B8CFC4" w14:textId="77777777" w:rsidR="009040EF" w:rsidRPr="009040EF" w:rsidRDefault="009040EF" w:rsidP="009040EF">
      <w:pPr>
        <w:pStyle w:val="ListParagraph"/>
        <w:numPr>
          <w:ilvl w:val="1"/>
          <w:numId w:val="16"/>
        </w:numPr>
        <w:spacing w:line="360" w:lineRule="auto"/>
        <w:ind w:left="1843" w:hanging="283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Relations: </w:t>
      </w:r>
      <w:r>
        <w:rPr>
          <w:rFonts w:ascii="Times New Roman" w:hAnsi="Times New Roman" w:cs="Times New Roman"/>
          <w:color w:val="000000" w:themeColor="text1"/>
        </w:rPr>
        <w:t>Association (Many-to-Many)</w:t>
      </w:r>
    </w:p>
    <w:p w14:paraId="74ECA371" w14:textId="7A178791" w:rsidR="005F7804" w:rsidRPr="009040EF" w:rsidRDefault="009040EF" w:rsidP="009040EF">
      <w:pPr>
        <w:pStyle w:val="ListParagraph"/>
        <w:numPr>
          <w:ilvl w:val="1"/>
          <w:numId w:val="16"/>
        </w:numPr>
        <w:spacing w:line="360" w:lineRule="auto"/>
        <w:ind w:left="1843" w:hanging="283"/>
        <w:rPr>
          <w:rFonts w:ascii="Times New Roman" w:hAnsi="Times New Roman" w:cs="Times New Roman"/>
          <w:b/>
          <w:bCs/>
          <w:color w:val="000000" w:themeColor="text1"/>
        </w:rPr>
      </w:pPr>
      <w:r w:rsidRPr="009040EF">
        <w:rPr>
          <w:rFonts w:ascii="Times New Roman" w:hAnsi="Times New Roman" w:cs="Times New Roman"/>
          <w:b/>
          <w:bCs/>
          <w:color w:val="000000" w:themeColor="text1"/>
        </w:rPr>
        <w:t xml:space="preserve">Explanations: </w:t>
      </w:r>
      <w:r w:rsidRPr="009040EF">
        <w:rPr>
          <w:rFonts w:ascii="Times New Roman" w:hAnsi="Times New Roman" w:cs="Times New Roman"/>
          <w:color w:val="000000" w:themeColor="text1"/>
        </w:rPr>
        <w:t>Many Student can joins with many UKM.</w:t>
      </w:r>
    </w:p>
    <w:p w14:paraId="49693FEF" w14:textId="4E909E65" w:rsidR="00A93B29" w:rsidRDefault="00A93B29" w:rsidP="00A93B29">
      <w:pPr>
        <w:pStyle w:val="ListParagraph"/>
        <w:numPr>
          <w:ilvl w:val="0"/>
          <w:numId w:val="16"/>
        </w:numPr>
        <w:spacing w:after="0" w:line="360" w:lineRule="auto"/>
        <w:ind w:left="1560" w:hanging="284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Assessment – Criteria</w:t>
      </w:r>
    </w:p>
    <w:p w14:paraId="2D9067E0" w14:textId="77777777" w:rsidR="00F30F65" w:rsidRPr="00F30F65" w:rsidRDefault="00F30F65" w:rsidP="00F30F65">
      <w:pPr>
        <w:pStyle w:val="ListParagraph"/>
        <w:numPr>
          <w:ilvl w:val="1"/>
          <w:numId w:val="16"/>
        </w:numPr>
        <w:spacing w:line="360" w:lineRule="auto"/>
        <w:ind w:left="1843" w:hanging="283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Relations: </w:t>
      </w:r>
      <w:r>
        <w:rPr>
          <w:rFonts w:ascii="Times New Roman" w:hAnsi="Times New Roman" w:cs="Times New Roman"/>
          <w:color w:val="000000" w:themeColor="text1"/>
        </w:rPr>
        <w:t>Association (1-to-1)</w:t>
      </w:r>
    </w:p>
    <w:p w14:paraId="0E6B11EB" w14:textId="11A978EA" w:rsidR="009040EF" w:rsidRPr="00F30F65" w:rsidRDefault="00F30F65" w:rsidP="00F30F65">
      <w:pPr>
        <w:pStyle w:val="ListParagraph"/>
        <w:numPr>
          <w:ilvl w:val="1"/>
          <w:numId w:val="16"/>
        </w:numPr>
        <w:spacing w:line="360" w:lineRule="auto"/>
        <w:ind w:left="1843" w:hanging="283"/>
        <w:rPr>
          <w:rFonts w:ascii="Times New Roman" w:hAnsi="Times New Roman" w:cs="Times New Roman"/>
          <w:b/>
          <w:bCs/>
          <w:color w:val="000000" w:themeColor="text1"/>
        </w:rPr>
      </w:pPr>
      <w:r w:rsidRPr="00F30F65">
        <w:rPr>
          <w:rFonts w:ascii="Times New Roman" w:hAnsi="Times New Roman" w:cs="Times New Roman"/>
          <w:b/>
          <w:bCs/>
          <w:color w:val="000000" w:themeColor="text1"/>
        </w:rPr>
        <w:t xml:space="preserve">Explanations: </w:t>
      </w:r>
      <w:r w:rsidRPr="00F30F65">
        <w:rPr>
          <w:rFonts w:ascii="Times New Roman" w:hAnsi="Times New Roman" w:cs="Times New Roman"/>
          <w:color w:val="000000" w:themeColor="text1"/>
        </w:rPr>
        <w:t>Each Assessment assesses 1 specific criteria, allows to tracking per-criteria value.</w:t>
      </w:r>
    </w:p>
    <w:p w14:paraId="0090DBCE" w14:textId="77777777" w:rsidR="004D0B1D" w:rsidRDefault="004D0B1D" w:rsidP="00A93B29">
      <w:pPr>
        <w:pStyle w:val="ListParagraph"/>
        <w:numPr>
          <w:ilvl w:val="0"/>
          <w:numId w:val="16"/>
        </w:numPr>
        <w:spacing w:after="0" w:line="360" w:lineRule="auto"/>
        <w:ind w:left="1560" w:hanging="284"/>
        <w:rPr>
          <w:rFonts w:ascii="Times New Roman" w:hAnsi="Times New Roman" w:cs="Times New Roman"/>
          <w:b/>
          <w:bCs/>
        </w:rPr>
        <w:sectPr w:rsidR="004D0B1D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11C4E045" w14:textId="3873F82D" w:rsidR="00A93B29" w:rsidRDefault="00A93B29" w:rsidP="00A93B29">
      <w:pPr>
        <w:pStyle w:val="ListParagraph"/>
        <w:numPr>
          <w:ilvl w:val="0"/>
          <w:numId w:val="16"/>
        </w:numPr>
        <w:spacing w:after="0" w:line="360" w:lineRule="auto"/>
        <w:ind w:left="1560" w:hanging="284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UKM – UKMCriteria</w:t>
      </w:r>
    </w:p>
    <w:p w14:paraId="33F8D9F0" w14:textId="77777777" w:rsidR="004D0B1D" w:rsidRPr="004D0B1D" w:rsidRDefault="004D0B1D" w:rsidP="004D0B1D">
      <w:pPr>
        <w:pStyle w:val="ListParagraph"/>
        <w:numPr>
          <w:ilvl w:val="1"/>
          <w:numId w:val="16"/>
        </w:numPr>
        <w:spacing w:line="360" w:lineRule="auto"/>
        <w:ind w:left="1843" w:hanging="283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Relations: </w:t>
      </w:r>
      <w:r>
        <w:rPr>
          <w:rFonts w:ascii="Times New Roman" w:hAnsi="Times New Roman" w:cs="Times New Roman"/>
          <w:color w:val="000000" w:themeColor="text1"/>
        </w:rPr>
        <w:t>Composition (1-to-Many)</w:t>
      </w:r>
    </w:p>
    <w:p w14:paraId="2E8374A8" w14:textId="61AC8F0D" w:rsidR="00F30F65" w:rsidRPr="004D0B1D" w:rsidRDefault="004D0B1D" w:rsidP="004D0B1D">
      <w:pPr>
        <w:pStyle w:val="ListParagraph"/>
        <w:numPr>
          <w:ilvl w:val="1"/>
          <w:numId w:val="16"/>
        </w:numPr>
        <w:spacing w:line="360" w:lineRule="auto"/>
        <w:ind w:left="1843" w:hanging="283"/>
        <w:rPr>
          <w:rFonts w:ascii="Times New Roman" w:hAnsi="Times New Roman" w:cs="Times New Roman"/>
          <w:b/>
          <w:bCs/>
          <w:color w:val="000000" w:themeColor="text1"/>
        </w:rPr>
      </w:pPr>
      <w:r w:rsidRPr="004D0B1D">
        <w:rPr>
          <w:rFonts w:ascii="Times New Roman" w:hAnsi="Times New Roman" w:cs="Times New Roman"/>
          <w:b/>
          <w:bCs/>
          <w:color w:val="000000" w:themeColor="text1"/>
        </w:rPr>
        <w:t xml:space="preserve">Explanations: </w:t>
      </w:r>
      <w:r w:rsidRPr="004D0B1D">
        <w:rPr>
          <w:rFonts w:ascii="Times New Roman" w:hAnsi="Times New Roman" w:cs="Times New Roman"/>
          <w:color w:val="000000" w:themeColor="text1"/>
        </w:rPr>
        <w:t>1 UKM has many Criteria with different weight, determine priority for UKM assessments.</w:t>
      </w:r>
    </w:p>
    <w:p w14:paraId="31EB8225" w14:textId="2A70E531" w:rsidR="00A93B29" w:rsidRDefault="00C63A50" w:rsidP="00A93B29">
      <w:pPr>
        <w:pStyle w:val="ListParagraph"/>
        <w:numPr>
          <w:ilvl w:val="0"/>
          <w:numId w:val="16"/>
        </w:numPr>
        <w:spacing w:after="0" w:line="360" w:lineRule="auto"/>
        <w:ind w:left="1560" w:hanging="284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UKMCriteria – Criteria</w:t>
      </w:r>
    </w:p>
    <w:p w14:paraId="6A952E81" w14:textId="77777777" w:rsidR="00CA022F" w:rsidRPr="00CA022F" w:rsidRDefault="00CA022F" w:rsidP="00CA022F">
      <w:pPr>
        <w:pStyle w:val="ListParagraph"/>
        <w:numPr>
          <w:ilvl w:val="1"/>
          <w:numId w:val="16"/>
        </w:numPr>
        <w:spacing w:line="360" w:lineRule="auto"/>
        <w:ind w:left="1843" w:hanging="283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Relations: </w:t>
      </w:r>
      <w:r>
        <w:rPr>
          <w:rFonts w:ascii="Times New Roman" w:hAnsi="Times New Roman" w:cs="Times New Roman"/>
          <w:color w:val="000000" w:themeColor="text1"/>
        </w:rPr>
        <w:t>Association (Many-to-Many)</w:t>
      </w:r>
    </w:p>
    <w:p w14:paraId="26D1DE74" w14:textId="3AC31F51" w:rsidR="004D0B1D" w:rsidRPr="00CA022F" w:rsidRDefault="00CA022F" w:rsidP="00CA022F">
      <w:pPr>
        <w:pStyle w:val="ListParagraph"/>
        <w:numPr>
          <w:ilvl w:val="1"/>
          <w:numId w:val="16"/>
        </w:numPr>
        <w:spacing w:line="360" w:lineRule="auto"/>
        <w:ind w:left="1843" w:hanging="283"/>
        <w:rPr>
          <w:rFonts w:ascii="Times New Roman" w:hAnsi="Times New Roman" w:cs="Times New Roman"/>
          <w:b/>
          <w:bCs/>
          <w:color w:val="000000" w:themeColor="text1"/>
        </w:rPr>
      </w:pPr>
      <w:r w:rsidRPr="00CA022F">
        <w:rPr>
          <w:rFonts w:ascii="Times New Roman" w:hAnsi="Times New Roman" w:cs="Times New Roman"/>
          <w:b/>
          <w:bCs/>
          <w:color w:val="000000" w:themeColor="text1"/>
        </w:rPr>
        <w:t xml:space="preserve">Explanations: </w:t>
      </w:r>
      <w:r w:rsidRPr="00CA022F">
        <w:rPr>
          <w:rFonts w:ascii="Times New Roman" w:hAnsi="Times New Roman" w:cs="Times New Roman"/>
          <w:color w:val="000000" w:themeColor="text1"/>
        </w:rPr>
        <w:t>Store criteria-specific weights for each UKM, allows for weight variation between UKMs.</w:t>
      </w:r>
    </w:p>
    <w:p w14:paraId="1EB5DFF8" w14:textId="3798A3C8" w:rsidR="00C63A50" w:rsidRDefault="00C63A50" w:rsidP="00A93B29">
      <w:pPr>
        <w:pStyle w:val="ListParagraph"/>
        <w:numPr>
          <w:ilvl w:val="0"/>
          <w:numId w:val="16"/>
        </w:numPr>
        <w:spacing w:after="0" w:line="360" w:lineRule="auto"/>
        <w:ind w:left="1560" w:hanging="284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Recommendation – Assessment</w:t>
      </w:r>
    </w:p>
    <w:p w14:paraId="7B1650E7" w14:textId="77777777" w:rsidR="003F18FC" w:rsidRPr="003F18FC" w:rsidRDefault="003F18FC" w:rsidP="003F18FC">
      <w:pPr>
        <w:pStyle w:val="ListParagraph"/>
        <w:numPr>
          <w:ilvl w:val="1"/>
          <w:numId w:val="16"/>
        </w:numPr>
        <w:spacing w:line="360" w:lineRule="auto"/>
        <w:ind w:left="1843" w:hanging="283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Relations: </w:t>
      </w:r>
      <w:r>
        <w:rPr>
          <w:rFonts w:ascii="Times New Roman" w:hAnsi="Times New Roman" w:cs="Times New Roman"/>
          <w:color w:val="000000" w:themeColor="text1"/>
        </w:rPr>
        <w:t>Dependency (1-to-1)</w:t>
      </w:r>
    </w:p>
    <w:p w14:paraId="066BB92A" w14:textId="434CF9C2" w:rsidR="003A58CB" w:rsidRPr="003F18FC" w:rsidRDefault="003F18FC" w:rsidP="003F18FC">
      <w:pPr>
        <w:pStyle w:val="ListParagraph"/>
        <w:numPr>
          <w:ilvl w:val="1"/>
          <w:numId w:val="16"/>
        </w:numPr>
        <w:spacing w:line="360" w:lineRule="auto"/>
        <w:ind w:left="1843" w:hanging="283"/>
        <w:rPr>
          <w:rFonts w:ascii="Times New Roman" w:hAnsi="Times New Roman" w:cs="Times New Roman"/>
          <w:b/>
          <w:bCs/>
          <w:color w:val="000000" w:themeColor="text1"/>
        </w:rPr>
      </w:pPr>
      <w:r w:rsidRPr="003F18FC">
        <w:rPr>
          <w:rFonts w:ascii="Times New Roman" w:hAnsi="Times New Roman" w:cs="Times New Roman"/>
          <w:b/>
          <w:bCs/>
          <w:color w:val="000000" w:themeColor="text1"/>
        </w:rPr>
        <w:t xml:space="preserve">Explanations: </w:t>
      </w:r>
      <w:r w:rsidRPr="003F18FC">
        <w:rPr>
          <w:rFonts w:ascii="Times New Roman" w:hAnsi="Times New Roman" w:cs="Times New Roman"/>
          <w:color w:val="000000" w:themeColor="text1"/>
        </w:rPr>
        <w:t>Recomendation generated based on Assessment calculation, and 1</w:t>
      </w:r>
    </w:p>
    <w:p w14:paraId="3E15D652" w14:textId="2738D707" w:rsidR="00C63A50" w:rsidRDefault="00C63A50" w:rsidP="00A93B29">
      <w:pPr>
        <w:pStyle w:val="ListParagraph"/>
        <w:numPr>
          <w:ilvl w:val="0"/>
          <w:numId w:val="16"/>
        </w:numPr>
        <w:spacing w:after="0" w:line="360" w:lineRule="auto"/>
        <w:ind w:left="1560" w:hanging="284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Recommendation – UKM</w:t>
      </w:r>
    </w:p>
    <w:p w14:paraId="664C0243" w14:textId="77777777" w:rsidR="00D41EE5" w:rsidRPr="00D41EE5" w:rsidRDefault="00D41EE5" w:rsidP="00D41EE5">
      <w:pPr>
        <w:pStyle w:val="ListParagraph"/>
        <w:numPr>
          <w:ilvl w:val="1"/>
          <w:numId w:val="16"/>
        </w:numPr>
        <w:spacing w:line="360" w:lineRule="auto"/>
        <w:ind w:left="1843" w:hanging="283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Relations: </w:t>
      </w:r>
      <w:r>
        <w:rPr>
          <w:rFonts w:ascii="Times New Roman" w:hAnsi="Times New Roman" w:cs="Times New Roman"/>
          <w:color w:val="000000" w:themeColor="text1"/>
        </w:rPr>
        <w:t>Dependency (1-to-1)</w:t>
      </w:r>
    </w:p>
    <w:p w14:paraId="5A722C7D" w14:textId="3F777EE6" w:rsidR="003F18FC" w:rsidRPr="00D41EE5" w:rsidRDefault="00D41EE5" w:rsidP="00D41EE5">
      <w:pPr>
        <w:pStyle w:val="ListParagraph"/>
        <w:numPr>
          <w:ilvl w:val="1"/>
          <w:numId w:val="16"/>
        </w:numPr>
        <w:spacing w:line="360" w:lineRule="auto"/>
        <w:ind w:left="1843" w:hanging="283"/>
        <w:rPr>
          <w:rFonts w:ascii="Times New Roman" w:hAnsi="Times New Roman" w:cs="Times New Roman"/>
          <w:b/>
          <w:bCs/>
          <w:color w:val="000000" w:themeColor="text1"/>
        </w:rPr>
      </w:pPr>
      <w:r w:rsidRPr="00D41EE5">
        <w:rPr>
          <w:rFonts w:ascii="Times New Roman" w:hAnsi="Times New Roman" w:cs="Times New Roman"/>
          <w:b/>
          <w:bCs/>
          <w:color w:val="000000" w:themeColor="text1"/>
        </w:rPr>
        <w:t xml:space="preserve">Explanations: </w:t>
      </w:r>
      <w:r w:rsidRPr="00D41EE5">
        <w:rPr>
          <w:rFonts w:ascii="Times New Roman" w:hAnsi="Times New Roman" w:cs="Times New Roman"/>
          <w:color w:val="000000" w:themeColor="text1"/>
        </w:rPr>
        <w:t>Every Recommendation leading to specific UKM, demonstrate Student’s fit with UKMs.</w:t>
      </w:r>
    </w:p>
    <w:p w14:paraId="6B8F1D2F" w14:textId="3D2C0E14" w:rsidR="00C63A50" w:rsidRDefault="00C63A50" w:rsidP="00A93B29">
      <w:pPr>
        <w:pStyle w:val="ListParagraph"/>
        <w:numPr>
          <w:ilvl w:val="0"/>
          <w:numId w:val="16"/>
        </w:numPr>
        <w:spacing w:after="0" w:line="360" w:lineRule="auto"/>
        <w:ind w:left="1560" w:hanging="284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UKM – Student (Leader)</w:t>
      </w:r>
    </w:p>
    <w:p w14:paraId="22654221" w14:textId="77777777" w:rsidR="000C0316" w:rsidRPr="000C0316" w:rsidRDefault="000C0316" w:rsidP="000C0316">
      <w:pPr>
        <w:pStyle w:val="ListParagraph"/>
        <w:numPr>
          <w:ilvl w:val="1"/>
          <w:numId w:val="16"/>
        </w:numPr>
        <w:spacing w:line="360" w:lineRule="auto"/>
        <w:ind w:left="1843" w:hanging="283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Relations: </w:t>
      </w:r>
      <w:r>
        <w:rPr>
          <w:rFonts w:ascii="Times New Roman" w:hAnsi="Times New Roman" w:cs="Times New Roman"/>
          <w:color w:val="000000" w:themeColor="text1"/>
        </w:rPr>
        <w:t>Association (1-to-1)</w:t>
      </w:r>
    </w:p>
    <w:p w14:paraId="48A2D702" w14:textId="085E3D60" w:rsidR="00D41EE5" w:rsidRPr="000C0316" w:rsidRDefault="000C0316" w:rsidP="000C0316">
      <w:pPr>
        <w:pStyle w:val="ListParagraph"/>
        <w:numPr>
          <w:ilvl w:val="1"/>
          <w:numId w:val="16"/>
        </w:numPr>
        <w:spacing w:line="360" w:lineRule="auto"/>
        <w:ind w:left="1843" w:hanging="283"/>
        <w:rPr>
          <w:rFonts w:ascii="Times New Roman" w:hAnsi="Times New Roman" w:cs="Times New Roman"/>
          <w:b/>
          <w:bCs/>
          <w:color w:val="000000" w:themeColor="text1"/>
        </w:rPr>
      </w:pPr>
      <w:r w:rsidRPr="000C0316">
        <w:rPr>
          <w:rFonts w:ascii="Times New Roman" w:hAnsi="Times New Roman" w:cs="Times New Roman"/>
          <w:b/>
          <w:bCs/>
          <w:color w:val="000000" w:themeColor="text1"/>
        </w:rPr>
        <w:t xml:space="preserve">Explanations: </w:t>
      </w:r>
      <w:r w:rsidRPr="000C0316">
        <w:rPr>
          <w:rFonts w:ascii="Times New Roman" w:hAnsi="Times New Roman" w:cs="Times New Roman"/>
          <w:color w:val="000000" w:themeColor="text1"/>
        </w:rPr>
        <w:t>Every UKM led by 1 Student, and Leader is a registered UKM members.</w:t>
      </w:r>
    </w:p>
    <w:p w14:paraId="39656A67" w14:textId="77777777" w:rsidR="000316B4" w:rsidRDefault="000316B4" w:rsidP="009D58C6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b/>
          <w:bCs/>
        </w:rPr>
        <w:sectPr w:rsidR="000316B4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27BEDBAB" w14:textId="5D9C8AB0" w:rsidR="009713A3" w:rsidRDefault="00CC264F" w:rsidP="009D58C6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Diagram</w:t>
      </w:r>
    </w:p>
    <w:p w14:paraId="6D9AAB83" w14:textId="76A66759" w:rsidR="00BC2344" w:rsidRPr="009C1D2E" w:rsidRDefault="00956404" w:rsidP="00BC2344">
      <w:pPr>
        <w:pStyle w:val="ListParagraph"/>
        <w:spacing w:after="0" w:line="360" w:lineRule="auto"/>
        <w:ind w:left="1152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8D7B804" wp14:editId="2728DCDE">
            <wp:extent cx="5206313" cy="3800720"/>
            <wp:effectExtent l="12700" t="12700" r="13970" b="9525"/>
            <wp:docPr id="1054105778" name="Picture 3" descr="A diagram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105778" name="Picture 3" descr="A diagram of a program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5488" cy="381471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218D27" w14:textId="77777777" w:rsidR="000F4CFF" w:rsidRPr="000F4CFF" w:rsidRDefault="000F4CFF" w:rsidP="000F4CFF">
      <w:pPr>
        <w:ind w:left="851"/>
      </w:pPr>
    </w:p>
    <w:sectPr w:rsidR="000F4CFF" w:rsidRPr="000F4CF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75303"/>
    <w:multiLevelType w:val="hybridMultilevel"/>
    <w:tmpl w:val="FF2830EA"/>
    <w:lvl w:ilvl="0" w:tplc="B0BE0C7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D1EA0"/>
    <w:multiLevelType w:val="hybridMultilevel"/>
    <w:tmpl w:val="CD9C958E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DE0799"/>
    <w:multiLevelType w:val="hybridMultilevel"/>
    <w:tmpl w:val="05AE62CE"/>
    <w:lvl w:ilvl="0" w:tplc="24CAE31A">
      <w:start w:val="1"/>
      <w:numFmt w:val="decimal"/>
      <w:lvlText w:val="%1."/>
      <w:lvlJc w:val="left"/>
      <w:pPr>
        <w:ind w:left="1778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" w15:restartNumberingAfterBreak="0">
    <w:nsid w:val="0E0A3D96"/>
    <w:multiLevelType w:val="hybridMultilevel"/>
    <w:tmpl w:val="C6E49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2C6299"/>
    <w:multiLevelType w:val="hybridMultilevel"/>
    <w:tmpl w:val="42DC4E68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5" w15:restartNumberingAfterBreak="0">
    <w:nsid w:val="13166B16"/>
    <w:multiLevelType w:val="hybridMultilevel"/>
    <w:tmpl w:val="218E8574"/>
    <w:lvl w:ilvl="0" w:tplc="04090005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6" w15:restartNumberingAfterBreak="0">
    <w:nsid w:val="190E56F7"/>
    <w:multiLevelType w:val="hybridMultilevel"/>
    <w:tmpl w:val="CD9C958E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747331"/>
    <w:multiLevelType w:val="hybridMultilevel"/>
    <w:tmpl w:val="5A94638C"/>
    <w:lvl w:ilvl="0" w:tplc="04090005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8" w15:restartNumberingAfterBreak="0">
    <w:nsid w:val="2ECA3B48"/>
    <w:multiLevelType w:val="hybridMultilevel"/>
    <w:tmpl w:val="7E420AA6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2291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3B2E0D78"/>
    <w:multiLevelType w:val="hybridMultilevel"/>
    <w:tmpl w:val="E5825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255A50"/>
    <w:multiLevelType w:val="hybridMultilevel"/>
    <w:tmpl w:val="562A11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DE7668"/>
    <w:multiLevelType w:val="hybridMultilevel"/>
    <w:tmpl w:val="851053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6970CF"/>
    <w:multiLevelType w:val="hybridMultilevel"/>
    <w:tmpl w:val="CD9C958E"/>
    <w:lvl w:ilvl="0" w:tplc="D77A0DC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A960D4"/>
    <w:multiLevelType w:val="hybridMultilevel"/>
    <w:tmpl w:val="2F1A60F4"/>
    <w:lvl w:ilvl="0" w:tplc="F2C64B0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F76E80"/>
    <w:multiLevelType w:val="multilevel"/>
    <w:tmpl w:val="6CDC98F0"/>
    <w:lvl w:ilvl="0">
      <w:start w:val="1"/>
      <w:numFmt w:val="decimal"/>
      <w:lvlText w:val="%1."/>
      <w:lvlJc w:val="left"/>
      <w:pPr>
        <w:ind w:left="360" w:hanging="360"/>
      </w:pPr>
      <w:rPr>
        <w:color w:val="000000" w:themeColor="text1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color w:val="000000" w:themeColor="text1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78BD4942"/>
    <w:multiLevelType w:val="hybridMultilevel"/>
    <w:tmpl w:val="B1DCCD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C54754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654479432">
    <w:abstractNumId w:val="9"/>
  </w:num>
  <w:num w:numId="2" w16cid:durableId="782190429">
    <w:abstractNumId w:val="16"/>
  </w:num>
  <w:num w:numId="3" w16cid:durableId="207499826">
    <w:abstractNumId w:val="14"/>
  </w:num>
  <w:num w:numId="4" w16cid:durableId="1964116859">
    <w:abstractNumId w:val="8"/>
  </w:num>
  <w:num w:numId="5" w16cid:durableId="1061367183">
    <w:abstractNumId w:val="2"/>
  </w:num>
  <w:num w:numId="6" w16cid:durableId="2063214708">
    <w:abstractNumId w:val="4"/>
  </w:num>
  <w:num w:numId="7" w16cid:durableId="1088690593">
    <w:abstractNumId w:val="12"/>
  </w:num>
  <w:num w:numId="8" w16cid:durableId="667907168">
    <w:abstractNumId w:val="1"/>
  </w:num>
  <w:num w:numId="9" w16cid:durableId="2004359703">
    <w:abstractNumId w:val="6"/>
  </w:num>
  <w:num w:numId="10" w16cid:durableId="532108355">
    <w:abstractNumId w:val="11"/>
  </w:num>
  <w:num w:numId="11" w16cid:durableId="1365053666">
    <w:abstractNumId w:val="10"/>
  </w:num>
  <w:num w:numId="12" w16cid:durableId="1783453570">
    <w:abstractNumId w:val="0"/>
  </w:num>
  <w:num w:numId="13" w16cid:durableId="1619557478">
    <w:abstractNumId w:val="13"/>
  </w:num>
  <w:num w:numId="14" w16cid:durableId="1370642691">
    <w:abstractNumId w:val="5"/>
  </w:num>
  <w:num w:numId="15" w16cid:durableId="1625506089">
    <w:abstractNumId w:val="15"/>
  </w:num>
  <w:num w:numId="16" w16cid:durableId="389572275">
    <w:abstractNumId w:val="7"/>
  </w:num>
  <w:num w:numId="17" w16cid:durableId="15676411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617"/>
    <w:rsid w:val="00000CC3"/>
    <w:rsid w:val="000316B4"/>
    <w:rsid w:val="00032AC1"/>
    <w:rsid w:val="00047FC3"/>
    <w:rsid w:val="00051635"/>
    <w:rsid w:val="00061AD3"/>
    <w:rsid w:val="0007565D"/>
    <w:rsid w:val="0008058C"/>
    <w:rsid w:val="000C0316"/>
    <w:rsid w:val="000D68C8"/>
    <w:rsid w:val="000E1A64"/>
    <w:rsid w:val="000F4CFF"/>
    <w:rsid w:val="001101AD"/>
    <w:rsid w:val="0012080D"/>
    <w:rsid w:val="00130C20"/>
    <w:rsid w:val="001469BD"/>
    <w:rsid w:val="00182BBC"/>
    <w:rsid w:val="001C52BF"/>
    <w:rsid w:val="001F2DD6"/>
    <w:rsid w:val="002076B6"/>
    <w:rsid w:val="0022484B"/>
    <w:rsid w:val="00250CBC"/>
    <w:rsid w:val="002554AD"/>
    <w:rsid w:val="00265087"/>
    <w:rsid w:val="002768D0"/>
    <w:rsid w:val="00284A75"/>
    <w:rsid w:val="00293320"/>
    <w:rsid w:val="00295BE9"/>
    <w:rsid w:val="002B402D"/>
    <w:rsid w:val="002B71A9"/>
    <w:rsid w:val="002D66D3"/>
    <w:rsid w:val="00301ABB"/>
    <w:rsid w:val="00321B7C"/>
    <w:rsid w:val="00325823"/>
    <w:rsid w:val="00351965"/>
    <w:rsid w:val="00352A5A"/>
    <w:rsid w:val="00395172"/>
    <w:rsid w:val="003A18B5"/>
    <w:rsid w:val="003A58CB"/>
    <w:rsid w:val="003A6A2B"/>
    <w:rsid w:val="003B3CFC"/>
    <w:rsid w:val="003E5F46"/>
    <w:rsid w:val="003F18FC"/>
    <w:rsid w:val="0042718F"/>
    <w:rsid w:val="00430AA5"/>
    <w:rsid w:val="00451486"/>
    <w:rsid w:val="00476ACF"/>
    <w:rsid w:val="004862BC"/>
    <w:rsid w:val="00491BEE"/>
    <w:rsid w:val="004A6CBC"/>
    <w:rsid w:val="004D0B1D"/>
    <w:rsid w:val="004D125B"/>
    <w:rsid w:val="004F24F6"/>
    <w:rsid w:val="00503D2F"/>
    <w:rsid w:val="0051739F"/>
    <w:rsid w:val="00521BF3"/>
    <w:rsid w:val="00532487"/>
    <w:rsid w:val="0059185F"/>
    <w:rsid w:val="005A5178"/>
    <w:rsid w:val="005B5C9F"/>
    <w:rsid w:val="005D7BFB"/>
    <w:rsid w:val="005E4F66"/>
    <w:rsid w:val="005F5C6F"/>
    <w:rsid w:val="005F7804"/>
    <w:rsid w:val="005F794E"/>
    <w:rsid w:val="006035CB"/>
    <w:rsid w:val="00642CD6"/>
    <w:rsid w:val="0064434E"/>
    <w:rsid w:val="00646376"/>
    <w:rsid w:val="006656A9"/>
    <w:rsid w:val="00693CC3"/>
    <w:rsid w:val="006C6508"/>
    <w:rsid w:val="006F4E9C"/>
    <w:rsid w:val="006F686D"/>
    <w:rsid w:val="00712F03"/>
    <w:rsid w:val="0073028D"/>
    <w:rsid w:val="007348B5"/>
    <w:rsid w:val="007772E8"/>
    <w:rsid w:val="00780316"/>
    <w:rsid w:val="007E12E7"/>
    <w:rsid w:val="007F302B"/>
    <w:rsid w:val="0080522D"/>
    <w:rsid w:val="008121B4"/>
    <w:rsid w:val="00821FF4"/>
    <w:rsid w:val="0084363C"/>
    <w:rsid w:val="008550C2"/>
    <w:rsid w:val="008570DA"/>
    <w:rsid w:val="00871E76"/>
    <w:rsid w:val="00874975"/>
    <w:rsid w:val="008C0617"/>
    <w:rsid w:val="008D29BE"/>
    <w:rsid w:val="008D66C8"/>
    <w:rsid w:val="008F28CE"/>
    <w:rsid w:val="008F3D01"/>
    <w:rsid w:val="008F6629"/>
    <w:rsid w:val="008F7939"/>
    <w:rsid w:val="00901EC9"/>
    <w:rsid w:val="009040EF"/>
    <w:rsid w:val="009064F2"/>
    <w:rsid w:val="00956404"/>
    <w:rsid w:val="009572D5"/>
    <w:rsid w:val="00960C63"/>
    <w:rsid w:val="009713A3"/>
    <w:rsid w:val="00986674"/>
    <w:rsid w:val="009948F1"/>
    <w:rsid w:val="009A5329"/>
    <w:rsid w:val="009B3819"/>
    <w:rsid w:val="009B57F4"/>
    <w:rsid w:val="009B5D26"/>
    <w:rsid w:val="009C1D2E"/>
    <w:rsid w:val="009D58C6"/>
    <w:rsid w:val="00A1163E"/>
    <w:rsid w:val="00A13F6C"/>
    <w:rsid w:val="00A70D0F"/>
    <w:rsid w:val="00A93B29"/>
    <w:rsid w:val="00A97B32"/>
    <w:rsid w:val="00AA3EBD"/>
    <w:rsid w:val="00AB1A99"/>
    <w:rsid w:val="00AB4237"/>
    <w:rsid w:val="00AC0D93"/>
    <w:rsid w:val="00AD506D"/>
    <w:rsid w:val="00B040FF"/>
    <w:rsid w:val="00B36D86"/>
    <w:rsid w:val="00B6217B"/>
    <w:rsid w:val="00B664DA"/>
    <w:rsid w:val="00B8547B"/>
    <w:rsid w:val="00B8732D"/>
    <w:rsid w:val="00BA1E96"/>
    <w:rsid w:val="00BA2906"/>
    <w:rsid w:val="00BC2344"/>
    <w:rsid w:val="00BC2634"/>
    <w:rsid w:val="00BC638A"/>
    <w:rsid w:val="00BC6909"/>
    <w:rsid w:val="00BE4F68"/>
    <w:rsid w:val="00C03890"/>
    <w:rsid w:val="00C070D2"/>
    <w:rsid w:val="00C22EDD"/>
    <w:rsid w:val="00C26263"/>
    <w:rsid w:val="00C36B5B"/>
    <w:rsid w:val="00C414D9"/>
    <w:rsid w:val="00C51019"/>
    <w:rsid w:val="00C63A50"/>
    <w:rsid w:val="00C74215"/>
    <w:rsid w:val="00C90E4E"/>
    <w:rsid w:val="00C92F07"/>
    <w:rsid w:val="00C93781"/>
    <w:rsid w:val="00CA022F"/>
    <w:rsid w:val="00CA0CB8"/>
    <w:rsid w:val="00CA4B7B"/>
    <w:rsid w:val="00CC264F"/>
    <w:rsid w:val="00CC2980"/>
    <w:rsid w:val="00CE709C"/>
    <w:rsid w:val="00D41EE5"/>
    <w:rsid w:val="00D46455"/>
    <w:rsid w:val="00D51A64"/>
    <w:rsid w:val="00D544BD"/>
    <w:rsid w:val="00D80DD0"/>
    <w:rsid w:val="00DB471B"/>
    <w:rsid w:val="00DC575D"/>
    <w:rsid w:val="00DC5EBA"/>
    <w:rsid w:val="00DE6E4B"/>
    <w:rsid w:val="00DF1229"/>
    <w:rsid w:val="00DF2643"/>
    <w:rsid w:val="00E02714"/>
    <w:rsid w:val="00E0485D"/>
    <w:rsid w:val="00E46893"/>
    <w:rsid w:val="00EA6760"/>
    <w:rsid w:val="00EE31B1"/>
    <w:rsid w:val="00EF0F30"/>
    <w:rsid w:val="00F16A26"/>
    <w:rsid w:val="00F21471"/>
    <w:rsid w:val="00F30F65"/>
    <w:rsid w:val="00F46BFD"/>
    <w:rsid w:val="00F664AA"/>
    <w:rsid w:val="00F7392B"/>
    <w:rsid w:val="00F821D9"/>
    <w:rsid w:val="00F851DE"/>
    <w:rsid w:val="00F94315"/>
    <w:rsid w:val="00FB0896"/>
    <w:rsid w:val="00FF3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F1AD6F7"/>
  <w15:chartTrackingRefBased/>
  <w15:docId w15:val="{558854C2-98AC-5947-B6B1-85D8FE79A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0CBC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250CB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0CB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CB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CB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CB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CBC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CBC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CBC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CBC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C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50C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C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C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C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C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C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C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C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CB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C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CBC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C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CBC"/>
    <w:pPr>
      <w:spacing w:before="160" w:after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C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CBC"/>
    <w:pPr>
      <w:spacing w:after="160"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C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C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C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CB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250CBC"/>
    <w:rPr>
      <w:color w:val="0000FF"/>
      <w:u w:val="single"/>
    </w:rPr>
  </w:style>
  <w:style w:type="table" w:styleId="TableGrid">
    <w:name w:val="Table Grid"/>
    <w:basedOn w:val="TableNormal"/>
    <w:uiPriority w:val="39"/>
    <w:rsid w:val="003E5F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%32%34%34%310%37%302%33%3002@%70%6f%6cine%6d%61%2e%61%63%2e%69%64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khencahyo/khen/Collage-Task-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Collage-Task-Template.dotx</Template>
  <TotalTime>124</TotalTime>
  <Pages>12</Pages>
  <Words>1138</Words>
  <Characters>6491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Khen Cahyo</dc:creator>
  <cp:keywords/>
  <dc:description/>
  <cp:lastModifiedBy>Khen Cahyo</cp:lastModifiedBy>
  <cp:revision>204</cp:revision>
  <dcterms:created xsi:type="dcterms:W3CDTF">2025-03-13T11:24:00Z</dcterms:created>
  <dcterms:modified xsi:type="dcterms:W3CDTF">2025-03-13T15:13:00Z</dcterms:modified>
</cp:coreProperties>
</file>