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C3A0" w14:textId="7E699388" w:rsidR="00250CBC" w:rsidRPr="004A5579" w:rsidRDefault="00867049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NETWORK PRACTICUM</w:t>
      </w:r>
    </w:p>
    <w:p w14:paraId="71D2C9E8" w14:textId="0E975FE1" w:rsidR="00250CBC" w:rsidRPr="004A5579" w:rsidRDefault="00867049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PING AND ROUTE</w:t>
      </w:r>
    </w:p>
    <w:p w14:paraId="3E98C1F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556F8BB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490CE0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23D20A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8DC76D" wp14:editId="65285977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E05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1BF217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C73F29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72DE68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16F12C20" w14:textId="77777777" w:rsidR="00250CBC" w:rsidRPr="0086704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867049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3D3676C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6D76AD9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7CEF68A0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12FD1291" w14:textId="77777777" w:rsidR="00436F8C" w:rsidRDefault="00436F8C" w:rsidP="00EE3037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436F8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2044E5" w14:textId="6D2E79C4" w:rsidR="00EE3037" w:rsidRDefault="003A4297" w:rsidP="00EE303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3A4297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PING PRACTICUM</w:t>
      </w:r>
    </w:p>
    <w:p w14:paraId="103110C7" w14:textId="53D96647" w:rsidR="003A4297" w:rsidRDefault="00EE2B29" w:rsidP="00FC65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E2B29">
        <w:rPr>
          <w:rFonts w:ascii="Times New Roman" w:hAnsi="Times New Roman" w:cs="Times New Roman"/>
          <w:b/>
          <w:bCs/>
          <w:color w:val="000000" w:themeColor="text1"/>
        </w:rPr>
        <w:t>10.10.10.1 PING</w:t>
      </w:r>
    </w:p>
    <w:p w14:paraId="63AD7848" w14:textId="21D48B1E" w:rsidR="00EE2B29" w:rsidRPr="00EE2B29" w:rsidRDefault="00BB331D" w:rsidP="00EE2B2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1E9B378" wp14:editId="6DB26AFB">
            <wp:extent cx="4142552" cy="1746422"/>
            <wp:effectExtent l="0" t="0" r="0" b="0"/>
            <wp:docPr id="491125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500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134" cy="17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9AA0" w14:textId="53EF787B" w:rsidR="00EE2B29" w:rsidRPr="00510749" w:rsidRDefault="00510749" w:rsidP="00FC65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10x PING DETIK.COM</w:t>
      </w:r>
    </w:p>
    <w:p w14:paraId="06EDA988" w14:textId="0C03AD01" w:rsidR="00444BBE" w:rsidRPr="00965300" w:rsidRDefault="00510749" w:rsidP="0096530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39B4EBDE" wp14:editId="1038CA37">
            <wp:extent cx="4774511" cy="1762897"/>
            <wp:effectExtent l="0" t="0" r="1270" b="2540"/>
            <wp:docPr id="41460730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7308" name="Picture 2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74" cy="17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580D" w14:textId="233D4E5A" w:rsidR="00510749" w:rsidRPr="009D028E" w:rsidRDefault="009D028E" w:rsidP="00FC65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5x PING </w:t>
      </w:r>
      <w:r>
        <w:rPr>
          <w:rFonts w:ascii="Times New Roman" w:hAnsi="Times New Roman" w:cs="Times New Roman"/>
          <w:b/>
          <w:bCs/>
          <w:color w:val="000000" w:themeColor="text1"/>
        </w:rPr>
        <w:t>KOMPAS.COM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WITH 3s PAUSE</w:t>
      </w:r>
    </w:p>
    <w:p w14:paraId="572C7113" w14:textId="5F8AF933" w:rsidR="009D028E" w:rsidRPr="009D028E" w:rsidRDefault="00573C06" w:rsidP="009D028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71871156" wp14:editId="3C5B28CB">
            <wp:extent cx="4772262" cy="1153297"/>
            <wp:effectExtent l="0" t="0" r="3175" b="2540"/>
            <wp:docPr id="37548022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0222" name="Picture 3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938" cy="11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C4D4" w14:textId="6CF9FF17" w:rsidR="009D028E" w:rsidRPr="003E5805" w:rsidRDefault="003E5805" w:rsidP="00FC65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5x PING MICROTIC.COM WITH 0.3s TIMEOUT</w:t>
      </w:r>
    </w:p>
    <w:p w14:paraId="3E809B27" w14:textId="5FBDA686" w:rsidR="003E5805" w:rsidRDefault="00BA40F9" w:rsidP="003E5805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09AA54F3" wp14:editId="450A6F43">
            <wp:extent cx="4640526" cy="1458097"/>
            <wp:effectExtent l="0" t="0" r="0" b="2540"/>
            <wp:docPr id="1063173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3289" name="Picture 1063173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56" cy="14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9441" w14:textId="77777777" w:rsidR="00F84141" w:rsidRDefault="00F84141" w:rsidP="00F84141">
      <w:p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  <w:sectPr w:rsidR="00F8414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9A0DB4" w14:textId="229DEC79" w:rsidR="00F84141" w:rsidRDefault="00812377" w:rsidP="00F8414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ROUTE</w:t>
      </w:r>
      <w:r w:rsidRPr="003A429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PRACTICUM</w:t>
      </w:r>
    </w:p>
    <w:p w14:paraId="642E89B7" w14:textId="4D1E93A9" w:rsidR="00812377" w:rsidRPr="00D94E10" w:rsidRDefault="00D94E10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Route List</w:t>
      </w:r>
    </w:p>
    <w:p w14:paraId="49CAFE5B" w14:textId="52AD1640" w:rsidR="00D94E10" w:rsidRPr="00D94E10" w:rsidRDefault="00C93A8F" w:rsidP="00D94E10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553B7A07" wp14:editId="005314B5">
            <wp:extent cx="4662616" cy="742233"/>
            <wp:effectExtent l="0" t="0" r="0" b="0"/>
            <wp:docPr id="1501554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4263" name="Picture 1501554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012" cy="7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ACD" w14:textId="042ED90C" w:rsidR="00D94E10" w:rsidRPr="00D57DBD" w:rsidRDefault="00D57DBD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D57DBD">
        <w:rPr>
          <w:rFonts w:ascii="Times New Roman" w:hAnsi="Times New Roman" w:cs="Times New Roman"/>
          <w:b/>
          <w:bCs/>
          <w:color w:val="000000" w:themeColor="text1"/>
        </w:rPr>
        <w:t>Delete Default IP Gateway</w:t>
      </w:r>
    </w:p>
    <w:p w14:paraId="6B665D94" w14:textId="74E6A558" w:rsidR="00D57DBD" w:rsidRPr="00D57DBD" w:rsidRDefault="00D57DBD" w:rsidP="00D57DB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4F622870" wp14:editId="3BDD8C50">
            <wp:extent cx="4662170" cy="680398"/>
            <wp:effectExtent l="0" t="0" r="0" b="5715"/>
            <wp:docPr id="260910713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0713" name="Picture 6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274" cy="69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75F4" w14:textId="22C07705" w:rsidR="00D57DBD" w:rsidRPr="005B1EFE" w:rsidRDefault="005B1EFE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Test PING After Delete Default IP Gateway</w:t>
      </w:r>
    </w:p>
    <w:p w14:paraId="7D5CD84C" w14:textId="32935242" w:rsidR="005B1EFE" w:rsidRDefault="005B1EFE" w:rsidP="005B1EF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58C78C29" wp14:editId="2CDF6A9F">
            <wp:extent cx="3361038" cy="954238"/>
            <wp:effectExtent l="0" t="0" r="5080" b="0"/>
            <wp:docPr id="39489907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9079" name="Picture 7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232" cy="9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152" w14:textId="603DF9BF" w:rsidR="005B1EFE" w:rsidRPr="005B1EFE" w:rsidRDefault="005B1EFE" w:rsidP="005B1EF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1EFE">
        <w:rPr>
          <w:rFonts w:ascii="Times New Roman" w:hAnsi="Times New Roman" w:cs="Times New Roman"/>
          <w:color w:val="000000" w:themeColor="text1"/>
        </w:rPr>
        <w:t>The above result occurs because the computer loses the main route to access the outside network (including the internet) so the system does not know where to send packets.</w:t>
      </w:r>
    </w:p>
    <w:p w14:paraId="1B695DDD" w14:textId="73CDA100" w:rsidR="005B1EFE" w:rsidRPr="00A43678" w:rsidRDefault="00A43678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Add Default IP Gateway</w:t>
      </w:r>
    </w:p>
    <w:p w14:paraId="57387BB7" w14:textId="0CC1FA05" w:rsidR="00A43678" w:rsidRPr="00A43678" w:rsidRDefault="00A43678" w:rsidP="00A43678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08A146DF" wp14:editId="466B26EC">
            <wp:extent cx="4662170" cy="881628"/>
            <wp:effectExtent l="0" t="0" r="0" b="0"/>
            <wp:docPr id="1705280473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0473" name="Picture 8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226" cy="89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550C" w14:textId="77777777" w:rsidR="008B06FC" w:rsidRDefault="008B06FC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B06F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77CF98" w14:textId="2C54F68E" w:rsidR="00A43678" w:rsidRDefault="00EB3E90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B3E90">
        <w:rPr>
          <w:rFonts w:ascii="Times New Roman" w:hAnsi="Times New Roman" w:cs="Times New Roman"/>
          <w:b/>
          <w:bCs/>
          <w:color w:val="000000" w:themeColor="text1"/>
        </w:rPr>
        <w:lastRenderedPageBreak/>
        <w:t>Test PING After Add Default IP Gateway</w:t>
      </w:r>
    </w:p>
    <w:p w14:paraId="4C74DF15" w14:textId="49A9E448" w:rsidR="008B06FC" w:rsidRPr="0025676C" w:rsidRDefault="008B06FC" w:rsidP="0025676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D50A699" wp14:editId="3A9EF9A1">
            <wp:extent cx="4877253" cy="2117124"/>
            <wp:effectExtent l="0" t="0" r="0" b="3810"/>
            <wp:docPr id="19717247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4717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07" cy="21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1557" w14:textId="657BF05F" w:rsidR="00EB3E90" w:rsidRDefault="0025676C" w:rsidP="00140F9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Block Access From Range IP 10.10.10.0/24</w:t>
      </w:r>
    </w:p>
    <w:p w14:paraId="3D2F7D42" w14:textId="48EFD6BB" w:rsidR="0025676C" w:rsidRPr="00EB3E90" w:rsidRDefault="00053074" w:rsidP="0025676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40D9BC0" wp14:editId="292A7652">
            <wp:extent cx="4876800" cy="1827758"/>
            <wp:effectExtent l="0" t="0" r="0" b="1270"/>
            <wp:docPr id="278998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8381" name="Picture 2789983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764" cy="184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76C" w:rsidRPr="00EB3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28D"/>
    <w:multiLevelType w:val="hybridMultilevel"/>
    <w:tmpl w:val="95E2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1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49"/>
    <w:rsid w:val="00005735"/>
    <w:rsid w:val="00040649"/>
    <w:rsid w:val="00053074"/>
    <w:rsid w:val="00140F91"/>
    <w:rsid w:val="00250CBC"/>
    <w:rsid w:val="0025676C"/>
    <w:rsid w:val="002F64C5"/>
    <w:rsid w:val="003A4297"/>
    <w:rsid w:val="003E5805"/>
    <w:rsid w:val="00436F8C"/>
    <w:rsid w:val="00444BBE"/>
    <w:rsid w:val="004D125B"/>
    <w:rsid w:val="00510749"/>
    <w:rsid w:val="00573C06"/>
    <w:rsid w:val="005B1EFE"/>
    <w:rsid w:val="006F71C2"/>
    <w:rsid w:val="00812377"/>
    <w:rsid w:val="00867049"/>
    <w:rsid w:val="008B06FC"/>
    <w:rsid w:val="00965300"/>
    <w:rsid w:val="009D028E"/>
    <w:rsid w:val="00A43678"/>
    <w:rsid w:val="00BA40F9"/>
    <w:rsid w:val="00BB331D"/>
    <w:rsid w:val="00C93A8F"/>
    <w:rsid w:val="00D57DBD"/>
    <w:rsid w:val="00D94E10"/>
    <w:rsid w:val="00EB3E90"/>
    <w:rsid w:val="00EE2B29"/>
    <w:rsid w:val="00EE3037"/>
    <w:rsid w:val="00F84141"/>
    <w:rsid w:val="00FC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129C8"/>
  <w15:chartTrackingRefBased/>
  <w15:docId w15:val="{607BF822-2A4B-BC42-9570-704E2E59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21</TotalTime>
  <Pages>4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28</cp:revision>
  <dcterms:created xsi:type="dcterms:W3CDTF">2025-03-18T02:51:00Z</dcterms:created>
  <dcterms:modified xsi:type="dcterms:W3CDTF">2025-03-18T03:49:00Z</dcterms:modified>
</cp:coreProperties>
</file>