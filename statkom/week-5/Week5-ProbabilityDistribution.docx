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3ECA" w14:textId="235DE437" w:rsidR="00250CBC" w:rsidRPr="004A5579" w:rsidRDefault="00640E4D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COMPUTER STATISTIC</w:t>
      </w:r>
    </w:p>
    <w:p w14:paraId="3B24B52F" w14:textId="215AE53B" w:rsidR="00250CBC" w:rsidRPr="004A5579" w:rsidRDefault="00640E4D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PROBABILITY DISTRIBUTION</w:t>
      </w:r>
    </w:p>
    <w:p w14:paraId="0A4791D6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76B27656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3772B8E7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472C52E7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02025F" wp14:editId="1521C1AB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51B8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51CCC59A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37C582E8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2F3BCF94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14:paraId="24973DAE" w14:textId="77777777" w:rsidR="00250CBC" w:rsidRPr="00C17335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6" w:history="1">
        <w:r w:rsidRPr="00C17335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14:paraId="5925F8AD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TI-2I</w:t>
      </w:r>
    </w:p>
    <w:p w14:paraId="20C1F518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14:paraId="4BE450F1" w14:textId="77777777"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14:paraId="2B60E748" w14:textId="77777777" w:rsidR="00064981" w:rsidRDefault="00064981" w:rsidP="00064981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06498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023626C" w14:textId="3EE3A286" w:rsidR="00C17335" w:rsidRDefault="00553A7E" w:rsidP="0006498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ASSIGNMENT</w:t>
      </w:r>
      <w:r w:rsidR="000B18B3" w:rsidRPr="000B18B3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PART 1</w:t>
      </w:r>
    </w:p>
    <w:p w14:paraId="351D6CAA" w14:textId="1806E7A0" w:rsidR="0024306D" w:rsidRPr="009249BF" w:rsidRDefault="009249BF" w:rsidP="00C3652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Age and Fare </w:t>
      </w:r>
      <w:r w:rsidR="006C7112">
        <w:rPr>
          <w:rFonts w:ascii="Times New Roman" w:hAnsi="Times New Roman" w:cs="Times New Roman"/>
          <w:b/>
          <w:bCs/>
          <w:color w:val="000000" w:themeColor="text1"/>
        </w:rPr>
        <w:t>Missing Value</w:t>
      </w:r>
    </w:p>
    <w:p w14:paraId="0D000FAC" w14:textId="182B6397" w:rsidR="009249BF" w:rsidRDefault="00CA713A" w:rsidP="009249BF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drawing>
          <wp:inline distT="0" distB="0" distL="0" distR="0" wp14:anchorId="5398609C" wp14:editId="41916C8A">
            <wp:extent cx="2286000" cy="584200"/>
            <wp:effectExtent l="0" t="0" r="0" b="0"/>
            <wp:docPr id="117694152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41521" name="Picture 1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6C32" w14:textId="5CE14BF3" w:rsidR="00CA713A" w:rsidRPr="00CA713A" w:rsidRDefault="00CA713A" w:rsidP="009249BF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From image above, Age has 177 missing values and Fare not have missing values.</w:t>
      </w:r>
    </w:p>
    <w:p w14:paraId="244F076D" w14:textId="185D88FC" w:rsidR="009249BF" w:rsidRPr="006C7112" w:rsidRDefault="006C7112" w:rsidP="00C3652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Age and Fare Data Distribution</w:t>
      </w:r>
    </w:p>
    <w:p w14:paraId="371E2900" w14:textId="75CAF4C3" w:rsidR="006C7112" w:rsidRDefault="006C7112" w:rsidP="006C7112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drawing>
          <wp:inline distT="0" distB="0" distL="0" distR="0" wp14:anchorId="061CD1F5" wp14:editId="2DC06159">
            <wp:extent cx="3328086" cy="2496065"/>
            <wp:effectExtent l="12700" t="12700" r="12065" b="19050"/>
            <wp:docPr id="12318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245" name="Picture 123182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729" cy="2503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BC810D" w14:textId="07021187" w:rsidR="006C7112" w:rsidRPr="004449F5" w:rsidRDefault="004449F5" w:rsidP="004449F5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4449F5">
        <w:rPr>
          <w:rFonts w:ascii="Times New Roman" w:hAnsi="Times New Roman" w:cs="Times New Roman"/>
          <w:color w:val="000000" w:themeColor="text1"/>
        </w:rPr>
        <w:t>From the Histogram diagram above, it can be seen that most of the data is concentrated in low values, especially in the range of 0 to 100, with the highest frequency being in the smaller value intervals. The distribution is right-skewed, indicating that there are some values that are much larger than the majority of the data.</w:t>
      </w:r>
    </w:p>
    <w:p w14:paraId="240996A4" w14:textId="2258787A" w:rsidR="006C7112" w:rsidRPr="00405CB0" w:rsidRDefault="00405CB0" w:rsidP="00C3652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Simple Data Imputation</w:t>
      </w:r>
    </w:p>
    <w:p w14:paraId="5F1306E6" w14:textId="106BCAA6" w:rsidR="00405CB0" w:rsidRDefault="00C03CE2" w:rsidP="00405CB0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03CE2">
        <w:rPr>
          <w:rFonts w:ascii="Times New Roman" w:hAnsi="Times New Roman" w:cs="Times New Roman"/>
          <w:color w:val="000000" w:themeColor="text1"/>
        </w:rPr>
        <w:t xml:space="preserve">Since the Histogram diagram shows that the data has outliers, I used the median to assign values to the missing values in the Age and </w:t>
      </w:r>
      <w:r>
        <w:rPr>
          <w:rFonts w:ascii="Times New Roman" w:hAnsi="Times New Roman" w:cs="Times New Roman"/>
          <w:color w:val="000000" w:themeColor="text1"/>
        </w:rPr>
        <w:t>Fare</w:t>
      </w:r>
      <w:r w:rsidRPr="00C03CE2">
        <w:rPr>
          <w:rFonts w:ascii="Times New Roman" w:hAnsi="Times New Roman" w:cs="Times New Roman"/>
          <w:color w:val="000000" w:themeColor="text1"/>
        </w:rPr>
        <w:t xml:space="preserve"> variables.</w:t>
      </w:r>
    </w:p>
    <w:p w14:paraId="40CD331A" w14:textId="32B5B5ED" w:rsidR="003C6C76" w:rsidRDefault="003C6C76" w:rsidP="00405CB0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4CC7ED51" wp14:editId="3B87737D">
            <wp:extent cx="2515479" cy="1375719"/>
            <wp:effectExtent l="0" t="0" r="0" b="0"/>
            <wp:docPr id="1736009783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09783" name="Picture 3" descr="A screen 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690" cy="146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00111786" wp14:editId="28540D1A">
            <wp:extent cx="2734962" cy="650430"/>
            <wp:effectExtent l="0" t="0" r="0" b="0"/>
            <wp:docPr id="835361155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61155" name="Picture 4" descr="A black screen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745" cy="66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0F87" w14:textId="77777777" w:rsidR="00F96008" w:rsidRDefault="00F96008" w:rsidP="00F96008">
      <w:pPr>
        <w:spacing w:line="360" w:lineRule="auto"/>
        <w:rPr>
          <w:rFonts w:ascii="Times New Roman" w:hAnsi="Times New Roman" w:cs="Times New Roman"/>
          <w:color w:val="000000" w:themeColor="text1"/>
          <w:u w:val="single"/>
        </w:rPr>
        <w:sectPr w:rsidR="00F9600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81F12DF" w14:textId="6299AD3B" w:rsidR="00F96008" w:rsidRDefault="00553A7E" w:rsidP="00F9600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ASSIGNMENT</w:t>
      </w:r>
      <w:r w:rsidRPr="000B18B3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PART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2</w:t>
      </w:r>
    </w:p>
    <w:p w14:paraId="21941812" w14:textId="1E1ADCA5" w:rsidR="00553A7E" w:rsidRPr="00A7576D" w:rsidRDefault="00A7576D" w:rsidP="004F61F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Data Imputation with Mean Method</w:t>
      </w:r>
    </w:p>
    <w:p w14:paraId="037A67C3" w14:textId="0EE0B5AE" w:rsidR="00A7576D" w:rsidRPr="00A7576D" w:rsidRDefault="00A843A6" w:rsidP="00A7576D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71DDE925" wp14:editId="2B2C3F3F">
            <wp:extent cx="2749165" cy="1573427"/>
            <wp:effectExtent l="0" t="0" r="0" b="1905"/>
            <wp:docPr id="1769724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24278" name="Picture 17697242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703" cy="159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5DA69074" wp14:editId="33FA7A22">
            <wp:extent cx="2537254" cy="980855"/>
            <wp:effectExtent l="0" t="0" r="3175" b="0"/>
            <wp:docPr id="1416020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20880" name="Picture 14160208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623" cy="99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0C50" w14:textId="2CFFEF3F" w:rsidR="00A7576D" w:rsidRPr="00124A83" w:rsidRDefault="00124A83" w:rsidP="004F61F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Age Z-Score</w:t>
      </w:r>
    </w:p>
    <w:p w14:paraId="2338690C" w14:textId="1EB15E4D" w:rsidR="00124A83" w:rsidRPr="00124A83" w:rsidRDefault="00124A83" w:rsidP="00124A83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157B62ED" wp14:editId="3A01A3EF">
            <wp:extent cx="2857500" cy="1130300"/>
            <wp:effectExtent l="0" t="0" r="0" b="0"/>
            <wp:docPr id="19626580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58081" name="Picture 19626580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31DA" w14:textId="30C9AE93" w:rsidR="00124A83" w:rsidRPr="009A68CB" w:rsidRDefault="009A68CB" w:rsidP="004F61F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Total Outlier from Age with |Z| &gt; 3</w:t>
      </w:r>
    </w:p>
    <w:p w14:paraId="01908294" w14:textId="10FAADDA" w:rsidR="009A68CB" w:rsidRPr="009A68CB" w:rsidRDefault="007247D1" w:rsidP="009A68CB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7BEC2BE7" wp14:editId="4B8B4E29">
            <wp:extent cx="3695700" cy="355600"/>
            <wp:effectExtent l="0" t="0" r="0" b="0"/>
            <wp:docPr id="20254285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28546" name="Picture 20254285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5E41" w14:textId="226F505B" w:rsidR="009A68CB" w:rsidRDefault="002A795C" w:rsidP="004F61F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A795C">
        <w:rPr>
          <w:rFonts w:ascii="Times New Roman" w:hAnsi="Times New Roman" w:cs="Times New Roman"/>
          <w:b/>
          <w:bCs/>
          <w:color w:val="000000" w:themeColor="text1"/>
        </w:rPr>
        <w:t>Age in Normal Distribution</w:t>
      </w:r>
    </w:p>
    <w:p w14:paraId="56FFE915" w14:textId="66CF2957" w:rsidR="002A795C" w:rsidRPr="002A795C" w:rsidRDefault="002A795C" w:rsidP="002A795C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471CCDE" wp14:editId="118BB1CB">
            <wp:extent cx="3124200" cy="342900"/>
            <wp:effectExtent l="0" t="0" r="0" b="0"/>
            <wp:docPr id="1098946736" name="Picture 10" descr="A close 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46736" name="Picture 10" descr="A close up of a black background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95C" w:rsidRPr="002A79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61ABA"/>
    <w:multiLevelType w:val="hybridMultilevel"/>
    <w:tmpl w:val="625CC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9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4D"/>
    <w:rsid w:val="00064981"/>
    <w:rsid w:val="000B18B3"/>
    <w:rsid w:val="00124A83"/>
    <w:rsid w:val="0024306D"/>
    <w:rsid w:val="00250CBC"/>
    <w:rsid w:val="002A795C"/>
    <w:rsid w:val="003C6C76"/>
    <w:rsid w:val="00405CB0"/>
    <w:rsid w:val="004449F5"/>
    <w:rsid w:val="004D125B"/>
    <w:rsid w:val="004F61F4"/>
    <w:rsid w:val="004F7A31"/>
    <w:rsid w:val="00553A7E"/>
    <w:rsid w:val="0055699F"/>
    <w:rsid w:val="00640E4D"/>
    <w:rsid w:val="006C7112"/>
    <w:rsid w:val="007247D1"/>
    <w:rsid w:val="009249BF"/>
    <w:rsid w:val="009A68CB"/>
    <w:rsid w:val="00A7576D"/>
    <w:rsid w:val="00A843A6"/>
    <w:rsid w:val="00B657D7"/>
    <w:rsid w:val="00C03CE2"/>
    <w:rsid w:val="00C17335"/>
    <w:rsid w:val="00C36520"/>
    <w:rsid w:val="00CA713A"/>
    <w:rsid w:val="00F9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DEB9DB"/>
  <w15:chartTrackingRefBased/>
  <w15:docId w15:val="{631B8E08-32F1-614C-A10B-AD9B4E296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0C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%32%34%34%310%37%302%33%3002@%70%6f%6cine%6d%61%2e%61%63%2e%69%64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16</TotalTime>
  <Pages>3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26</cp:revision>
  <dcterms:created xsi:type="dcterms:W3CDTF">2025-03-18T01:24:00Z</dcterms:created>
  <dcterms:modified xsi:type="dcterms:W3CDTF">2025-03-18T02:42:00Z</dcterms:modified>
</cp:coreProperties>
</file>